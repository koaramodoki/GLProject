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Default="00B73A66"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A67AC8" w:rsidRPr="00821CFE" w:rsidRDefault="00A67AC8" w:rsidP="00B73A66">
      <w:pPr>
        <w:rPr>
          <w:rFonts w:eastAsia="ＭＳ ゴシック"/>
        </w:rPr>
      </w:pPr>
    </w:p>
    <w:p w:rsidR="00B73A66" w:rsidRPr="00821CFE" w:rsidRDefault="00005FFC" w:rsidP="00B73A66">
      <w:pPr>
        <w:rPr>
          <w:rFonts w:eastAsia="ＭＳ ゴシック"/>
        </w:rPr>
      </w:pPr>
      <w:r w:rsidRPr="00821CFE">
        <w:rPr>
          <w:rFonts w:eastAsia="ＭＳ ゴシック"/>
          <w:noProof/>
        </w:rPr>
        <mc:AlternateContent>
          <mc:Choice Requires="wps">
            <w:drawing>
              <wp:anchor distT="0" distB="0" distL="114300" distR="114300" simplePos="0" relativeHeight="251657728" behindDoc="0" locked="0" layoutInCell="1" allowOverlap="1">
                <wp:simplePos x="0" y="0"/>
                <wp:positionH relativeFrom="column">
                  <wp:align>center</wp:align>
                </wp:positionH>
                <wp:positionV relativeFrom="paragraph">
                  <wp:posOffset>82550</wp:posOffset>
                </wp:positionV>
                <wp:extent cx="4784725" cy="101473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4725" cy="1014730"/>
                        </a:xfrm>
                        <a:prstGeom prst="rect">
                          <a:avLst/>
                        </a:prstGeom>
                        <a:solidFill>
                          <a:srgbClr val="FFFFFF"/>
                        </a:solidFill>
                        <a:ln w="9525">
                          <a:solidFill>
                            <a:srgbClr val="000000"/>
                          </a:solidFill>
                          <a:miter lim="800000"/>
                          <a:headEnd/>
                          <a:tailEnd/>
                        </a:ln>
                      </wps:spPr>
                      <wps:txbx>
                        <w:txbxContent>
                          <w:p w:rsidR="002F05FF" w:rsidRDefault="002F05FF" w:rsidP="005650FC">
                            <w:pPr>
                              <w:jc w:val="center"/>
                              <w:rPr>
                                <w:rFonts w:ascii="HG丸ｺﾞｼｯｸM-PRO" w:eastAsia="HG丸ｺﾞｼｯｸM-PRO"/>
                                <w:sz w:val="48"/>
                                <w:szCs w:val="48"/>
                              </w:rPr>
                            </w:pPr>
                            <w:r>
                              <w:rPr>
                                <w:rFonts w:ascii="HG丸ｺﾞｼｯｸM-PRO" w:eastAsia="HG丸ｺﾞｼｯｸM-PRO" w:hint="eastAsia"/>
                                <w:sz w:val="48"/>
                                <w:szCs w:val="48"/>
                              </w:rPr>
                              <w:t>Green</w:t>
                            </w:r>
                            <w:r>
                              <w:rPr>
                                <w:rFonts w:ascii="HG丸ｺﾞｼｯｸM-PRO" w:eastAsia="HG丸ｺﾞｼｯｸM-PRO"/>
                                <w:sz w:val="48"/>
                                <w:szCs w:val="48"/>
                              </w:rPr>
                              <w:t xml:space="preserve"> </w:t>
                            </w:r>
                            <w:r>
                              <w:rPr>
                                <w:rFonts w:ascii="HG丸ｺﾞｼｯｸM-PRO" w:eastAsia="HG丸ｺﾞｼｯｸM-PRO" w:hint="eastAsia"/>
                                <w:sz w:val="48"/>
                                <w:szCs w:val="48"/>
                              </w:rPr>
                              <w:t>Labels</w:t>
                            </w:r>
                          </w:p>
                          <w:p w:rsidR="002F05FF" w:rsidRDefault="002F05FF" w:rsidP="00B73A66">
                            <w:pPr>
                              <w:jc w:val="center"/>
                              <w:rPr>
                                <w:rFonts w:ascii="HG丸ｺﾞｼｯｸM-PRO" w:eastAsia="HG丸ｺﾞｼｯｸM-PRO"/>
                                <w:sz w:val="48"/>
                                <w:szCs w:val="48"/>
                              </w:rPr>
                            </w:pPr>
                            <w:r>
                              <w:rPr>
                                <w:rFonts w:ascii="HG丸ｺﾞｼｯｸM-PRO" w:eastAsia="HG丸ｺﾞｼｯｸM-PRO" w:hint="eastAsia"/>
                                <w:sz w:val="48"/>
                                <w:szCs w:val="48"/>
                              </w:rPr>
                              <w:t xml:space="preserve">　仕事場カリキュラム資料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6" type="#_x0000_t202" style="position:absolute;left:0;text-align:left;margin-left:0;margin-top:6.5pt;width:376.75pt;height:79.9pt;z-index:2516577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">
                <v:textbox inset="5.85pt,.7pt,5.85pt,.7pt">
                  <w:txbxContent>
                    <w:p w:rsidR="002F05FF" w:rsidRDefault="002F05FF" w:rsidP="005650FC">
                      <w:pPr>
                        <w:jc w:val="center"/>
                        <w:rPr>
                          <w:rFonts w:ascii="HG丸ｺﾞｼｯｸM-PRO" w:eastAsia="HG丸ｺﾞｼｯｸM-PRO"/>
                          <w:sz w:val="48"/>
                          <w:szCs w:val="48"/>
                        </w:rPr>
                      </w:pPr>
                      <w:r>
                        <w:rPr>
                          <w:rFonts w:ascii="HG丸ｺﾞｼｯｸM-PRO" w:eastAsia="HG丸ｺﾞｼｯｸM-PRO" w:hint="eastAsia"/>
                          <w:sz w:val="48"/>
                          <w:szCs w:val="48"/>
                        </w:rPr>
                        <w:t>Green</w:t>
                      </w:r>
                      <w:r>
                        <w:rPr>
                          <w:rFonts w:ascii="HG丸ｺﾞｼｯｸM-PRO" w:eastAsia="HG丸ｺﾞｼｯｸM-PRO"/>
                          <w:sz w:val="48"/>
                          <w:szCs w:val="48"/>
                        </w:rPr>
                        <w:t xml:space="preserve"> </w:t>
                      </w:r>
                      <w:r>
                        <w:rPr>
                          <w:rFonts w:ascii="HG丸ｺﾞｼｯｸM-PRO" w:eastAsia="HG丸ｺﾞｼｯｸM-PRO" w:hint="eastAsia"/>
                          <w:sz w:val="48"/>
                          <w:szCs w:val="48"/>
                        </w:rPr>
                        <w:t>Labels</w:t>
                      </w:r>
                    </w:p>
                    <w:p w:rsidR="002F05FF" w:rsidRDefault="002F05FF" w:rsidP="00B73A66">
                      <w:pPr>
                        <w:jc w:val="center"/>
                        <w:rPr>
                          <w:rFonts w:ascii="HG丸ｺﾞｼｯｸM-PRO" w:eastAsia="HG丸ｺﾞｼｯｸM-PRO"/>
                          <w:sz w:val="48"/>
                          <w:szCs w:val="48"/>
                        </w:rPr>
                      </w:pPr>
                      <w:r>
                        <w:rPr>
                          <w:rFonts w:ascii="HG丸ｺﾞｼｯｸM-PRO" w:eastAsia="HG丸ｺﾞｼｯｸM-PRO" w:hint="eastAsia"/>
                          <w:sz w:val="48"/>
                          <w:szCs w:val="48"/>
                        </w:rPr>
                        <w:t xml:space="preserve">　仕事場カリキュラム資料</w:t>
                      </w:r>
                    </w:p>
                  </w:txbxContent>
                </v:textbox>
              </v:shape>
            </w:pict>
          </mc:Fallback>
        </mc:AlternateContent>
      </w: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CB1E33" w:rsidRPr="00DF18B2" w:rsidRDefault="00B73A66" w:rsidP="00B73A66">
      <w:pPr>
        <w:rPr>
          <w:rFonts w:eastAsia="ＭＳ ゴシック"/>
          <w:highlight w:val="lightGray"/>
        </w:rPr>
      </w:pPr>
      <w:r w:rsidRPr="00821CFE">
        <w:rPr>
          <w:rFonts w:eastAsia="ＭＳ ゴシック"/>
        </w:rPr>
        <w:br w:type="page"/>
      </w:r>
      <w:r w:rsidR="00CB1E33" w:rsidRPr="00DF18B2">
        <w:rPr>
          <w:rStyle w:val="af2"/>
          <w:rFonts w:eastAsia="ＭＳ ゴシック" w:hint="eastAsia"/>
          <w:highlight w:val="lightGray"/>
        </w:rPr>
        <w:lastRenderedPageBreak/>
        <w:t>目次</w:t>
      </w:r>
    </w:p>
    <w:p w:rsidR="002C1F0F" w:rsidRPr="00074F9F" w:rsidRDefault="00E933AE">
      <w:pPr>
        <w:pStyle w:val="10"/>
        <w:rPr>
          <w:b w:val="0"/>
          <w:bCs w:val="0"/>
          <w:sz w:val="21"/>
          <w:u w:val="none"/>
        </w:rPr>
      </w:pPr>
      <w:r w:rsidRPr="00DF18B2">
        <w:rPr>
          <w:rFonts w:ascii="ＭＳ ゴシック" w:eastAsia="ＭＳ ゴシック" w:hAnsi="ＭＳ ゴシック"/>
          <w:highlight w:val="lightGray"/>
        </w:rPr>
        <w:fldChar w:fldCharType="begin"/>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nt="eastAsia"/>
          <w:highlight w:val="lightGray"/>
        </w:rPr>
        <w:instrText>TOC \o "1-3" \h \z \u</w:instrText>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ghlight w:val="lightGray"/>
        </w:rPr>
        <w:fldChar w:fldCharType="separate"/>
      </w:r>
      <w:hyperlink w:anchor="_Toc319070457" w:history="1">
        <w:r w:rsidR="002C1F0F" w:rsidRPr="00D74158">
          <w:rPr>
            <w:rStyle w:val="ae"/>
            <w:rFonts w:ascii="ＭＳ ゴシック" w:eastAsia="ＭＳ ゴシック" w:hAnsi="ＭＳ ゴシック"/>
          </w:rPr>
          <w:t>1</w:t>
        </w:r>
        <w:r w:rsidR="002C1F0F" w:rsidRPr="00074F9F">
          <w:rPr>
            <w:b w:val="0"/>
            <w:bCs w:val="0"/>
            <w:sz w:val="21"/>
            <w:u w:val="none"/>
          </w:rPr>
          <w:tab/>
        </w:r>
        <w:r w:rsidR="002C1F0F" w:rsidRPr="00D74158">
          <w:rPr>
            <w:rStyle w:val="ae"/>
            <w:rFonts w:ascii="ＭＳ ゴシック" w:eastAsia="ＭＳ ゴシック" w:hAnsi="ＭＳ ゴシック" w:hint="eastAsia"/>
          </w:rPr>
          <w:t>プロジェクト概要</w:t>
        </w:r>
        <w:r w:rsidR="002C1F0F">
          <w:rPr>
            <w:webHidden/>
          </w:rPr>
          <w:tab/>
        </w:r>
        <w:r w:rsidR="002C1F0F">
          <w:rPr>
            <w:webHidden/>
          </w:rPr>
          <w:fldChar w:fldCharType="begin"/>
        </w:r>
        <w:r w:rsidR="002C1F0F">
          <w:rPr>
            <w:webHidden/>
          </w:rPr>
          <w:instrText xml:space="preserve"> PAGEREF _Toc319070457 \h </w:instrText>
        </w:r>
        <w:r w:rsidR="002C1F0F">
          <w:rPr>
            <w:webHidden/>
          </w:rPr>
        </w:r>
        <w:r w:rsidR="002C1F0F">
          <w:rPr>
            <w:webHidden/>
          </w:rPr>
          <w:fldChar w:fldCharType="separate"/>
        </w:r>
        <w:r w:rsidR="002C1F0F">
          <w:rPr>
            <w:webHidden/>
          </w:rPr>
          <w:t>2</w:t>
        </w:r>
        <w:r w:rsidR="002C1F0F">
          <w:rPr>
            <w:webHidden/>
          </w:rPr>
          <w:fldChar w:fldCharType="end"/>
        </w:r>
      </w:hyperlink>
    </w:p>
    <w:p w:rsidR="002C1F0F" w:rsidRPr="00074F9F" w:rsidRDefault="00755BD0">
      <w:pPr>
        <w:pStyle w:val="20"/>
        <w:rPr>
          <w:b w:val="0"/>
          <w:bCs w:val="0"/>
          <w:sz w:val="21"/>
        </w:rPr>
      </w:pPr>
      <w:hyperlink w:anchor="_Toc319070458" w:history="1">
        <w:r w:rsidR="002C1F0F" w:rsidRPr="00D74158">
          <w:rPr>
            <w:rStyle w:val="ae"/>
          </w:rPr>
          <w:t>1.1</w:t>
        </w:r>
        <w:r w:rsidR="002C1F0F" w:rsidRPr="00074F9F">
          <w:rPr>
            <w:b w:val="0"/>
            <w:bCs w:val="0"/>
            <w:sz w:val="21"/>
          </w:rPr>
          <w:tab/>
        </w:r>
        <w:r w:rsidR="002C1F0F" w:rsidRPr="00D74158">
          <w:rPr>
            <w:rStyle w:val="ae"/>
            <w:rFonts w:eastAsia="ＭＳ ゴシック" w:hint="eastAsia"/>
          </w:rPr>
          <w:t>チーム</w:t>
        </w:r>
        <w:r w:rsidR="002C1F0F">
          <w:rPr>
            <w:webHidden/>
          </w:rPr>
          <w:tab/>
        </w:r>
        <w:r w:rsidR="002C1F0F">
          <w:rPr>
            <w:webHidden/>
          </w:rPr>
          <w:fldChar w:fldCharType="begin"/>
        </w:r>
        <w:r w:rsidR="002C1F0F">
          <w:rPr>
            <w:webHidden/>
          </w:rPr>
          <w:instrText xml:space="preserve"> PAGEREF _Toc319070458 \h </w:instrText>
        </w:r>
        <w:r w:rsidR="002C1F0F">
          <w:rPr>
            <w:webHidden/>
          </w:rPr>
        </w:r>
        <w:r w:rsidR="002C1F0F">
          <w:rPr>
            <w:webHidden/>
          </w:rPr>
          <w:fldChar w:fldCharType="separate"/>
        </w:r>
        <w:r w:rsidR="002C1F0F">
          <w:rPr>
            <w:webHidden/>
          </w:rPr>
          <w:t>2</w:t>
        </w:r>
        <w:r w:rsidR="002C1F0F">
          <w:rPr>
            <w:webHidden/>
          </w:rPr>
          <w:fldChar w:fldCharType="end"/>
        </w:r>
      </w:hyperlink>
    </w:p>
    <w:p w:rsidR="002C1F0F" w:rsidRPr="00074F9F" w:rsidRDefault="00755BD0">
      <w:pPr>
        <w:pStyle w:val="20"/>
        <w:rPr>
          <w:b w:val="0"/>
          <w:bCs w:val="0"/>
          <w:sz w:val="21"/>
        </w:rPr>
      </w:pPr>
      <w:hyperlink w:anchor="_Toc319070459" w:history="1">
        <w:r w:rsidR="002C1F0F" w:rsidRPr="00D74158">
          <w:rPr>
            <w:rStyle w:val="ae"/>
          </w:rPr>
          <w:t>1.2</w:t>
        </w:r>
        <w:r w:rsidR="002C1F0F" w:rsidRPr="00074F9F">
          <w:rPr>
            <w:b w:val="0"/>
            <w:bCs w:val="0"/>
            <w:sz w:val="21"/>
          </w:rPr>
          <w:tab/>
        </w:r>
        <w:r w:rsidR="002C1F0F" w:rsidRPr="00D74158">
          <w:rPr>
            <w:rStyle w:val="ae"/>
            <w:rFonts w:eastAsia="ＭＳ ゴシック" w:hint="eastAsia"/>
          </w:rPr>
          <w:t>コンセプト</w:t>
        </w:r>
        <w:r w:rsidR="002C1F0F">
          <w:rPr>
            <w:webHidden/>
          </w:rPr>
          <w:tab/>
        </w:r>
        <w:r w:rsidR="002C1F0F">
          <w:rPr>
            <w:webHidden/>
          </w:rPr>
          <w:fldChar w:fldCharType="begin"/>
        </w:r>
        <w:r w:rsidR="002C1F0F">
          <w:rPr>
            <w:webHidden/>
          </w:rPr>
          <w:instrText xml:space="preserve"> PAGEREF _Toc319070459 \h </w:instrText>
        </w:r>
        <w:r w:rsidR="002C1F0F">
          <w:rPr>
            <w:webHidden/>
          </w:rPr>
        </w:r>
        <w:r w:rsidR="002C1F0F">
          <w:rPr>
            <w:webHidden/>
          </w:rPr>
          <w:fldChar w:fldCharType="separate"/>
        </w:r>
        <w:r w:rsidR="002C1F0F">
          <w:rPr>
            <w:webHidden/>
          </w:rPr>
          <w:t>3</w:t>
        </w:r>
        <w:r w:rsidR="002C1F0F">
          <w:rPr>
            <w:webHidden/>
          </w:rPr>
          <w:fldChar w:fldCharType="end"/>
        </w:r>
      </w:hyperlink>
    </w:p>
    <w:p w:rsidR="002C1F0F" w:rsidRPr="00074F9F" w:rsidRDefault="00755BD0">
      <w:pPr>
        <w:pStyle w:val="20"/>
        <w:rPr>
          <w:b w:val="0"/>
          <w:bCs w:val="0"/>
          <w:sz w:val="21"/>
        </w:rPr>
      </w:pPr>
      <w:hyperlink w:anchor="_Toc319070460" w:history="1">
        <w:r w:rsidR="002C1F0F" w:rsidRPr="00D74158">
          <w:rPr>
            <w:rStyle w:val="ae"/>
          </w:rPr>
          <w:t>1.3</w:t>
        </w:r>
        <w:r w:rsidR="002C1F0F" w:rsidRPr="00074F9F">
          <w:rPr>
            <w:b w:val="0"/>
            <w:bCs w:val="0"/>
            <w:sz w:val="21"/>
          </w:rPr>
          <w:tab/>
        </w:r>
        <w:r w:rsidR="002C1F0F" w:rsidRPr="00D74158">
          <w:rPr>
            <w:rStyle w:val="ae"/>
            <w:rFonts w:eastAsia="ＭＳ ゴシック" w:hint="eastAsia"/>
          </w:rPr>
          <w:t>スケジュール</w:t>
        </w:r>
        <w:r w:rsidR="002C1F0F">
          <w:rPr>
            <w:webHidden/>
          </w:rPr>
          <w:tab/>
        </w:r>
        <w:r w:rsidR="002C1F0F">
          <w:rPr>
            <w:webHidden/>
          </w:rPr>
          <w:fldChar w:fldCharType="begin"/>
        </w:r>
        <w:r w:rsidR="002C1F0F">
          <w:rPr>
            <w:webHidden/>
          </w:rPr>
          <w:instrText xml:space="preserve"> PAGEREF _Toc319070460 \h </w:instrText>
        </w:r>
        <w:r w:rsidR="002C1F0F">
          <w:rPr>
            <w:webHidden/>
          </w:rPr>
        </w:r>
        <w:r w:rsidR="002C1F0F">
          <w:rPr>
            <w:webHidden/>
          </w:rPr>
          <w:fldChar w:fldCharType="separate"/>
        </w:r>
        <w:r w:rsidR="002C1F0F">
          <w:rPr>
            <w:webHidden/>
          </w:rPr>
          <w:t>3</w:t>
        </w:r>
        <w:r w:rsidR="002C1F0F">
          <w:rPr>
            <w:webHidden/>
          </w:rPr>
          <w:fldChar w:fldCharType="end"/>
        </w:r>
      </w:hyperlink>
    </w:p>
    <w:p w:rsidR="002C1F0F" w:rsidRPr="00074F9F" w:rsidRDefault="00755BD0">
      <w:pPr>
        <w:pStyle w:val="20"/>
        <w:rPr>
          <w:b w:val="0"/>
          <w:bCs w:val="0"/>
          <w:sz w:val="21"/>
        </w:rPr>
      </w:pPr>
      <w:hyperlink w:anchor="_Toc319070461" w:history="1">
        <w:r w:rsidR="002C1F0F" w:rsidRPr="00D74158">
          <w:rPr>
            <w:rStyle w:val="ae"/>
          </w:rPr>
          <w:t>1.4</w:t>
        </w:r>
        <w:r w:rsidR="002C1F0F" w:rsidRPr="00074F9F">
          <w:rPr>
            <w:b w:val="0"/>
            <w:bCs w:val="0"/>
            <w:sz w:val="21"/>
          </w:rPr>
          <w:tab/>
        </w:r>
        <w:r w:rsidR="002C1F0F" w:rsidRPr="00D74158">
          <w:rPr>
            <w:rStyle w:val="ae"/>
            <w:rFonts w:eastAsia="ＭＳ ゴシック" w:hint="eastAsia"/>
          </w:rPr>
          <w:t>環境</w:t>
        </w:r>
        <w:r w:rsidR="002C1F0F">
          <w:rPr>
            <w:webHidden/>
          </w:rPr>
          <w:tab/>
        </w:r>
        <w:r w:rsidR="002C1F0F">
          <w:rPr>
            <w:webHidden/>
          </w:rPr>
          <w:fldChar w:fldCharType="begin"/>
        </w:r>
        <w:r w:rsidR="002C1F0F">
          <w:rPr>
            <w:webHidden/>
          </w:rPr>
          <w:instrText xml:space="preserve"> PAGEREF _Toc319070461 \h </w:instrText>
        </w:r>
        <w:r w:rsidR="002C1F0F">
          <w:rPr>
            <w:webHidden/>
          </w:rPr>
        </w:r>
        <w:r w:rsidR="002C1F0F">
          <w:rPr>
            <w:webHidden/>
          </w:rPr>
          <w:fldChar w:fldCharType="separate"/>
        </w:r>
        <w:r w:rsidR="002C1F0F">
          <w:rPr>
            <w:webHidden/>
          </w:rPr>
          <w:t>3</w:t>
        </w:r>
        <w:r w:rsidR="002C1F0F">
          <w:rPr>
            <w:webHidden/>
          </w:rPr>
          <w:fldChar w:fldCharType="end"/>
        </w:r>
      </w:hyperlink>
    </w:p>
    <w:p w:rsidR="002C1F0F" w:rsidRPr="00074F9F" w:rsidRDefault="00755BD0">
      <w:pPr>
        <w:pStyle w:val="10"/>
        <w:rPr>
          <w:b w:val="0"/>
          <w:bCs w:val="0"/>
          <w:sz w:val="21"/>
          <w:u w:val="none"/>
        </w:rPr>
      </w:pPr>
      <w:hyperlink w:anchor="_Toc319070462" w:history="1">
        <w:r w:rsidR="002C1F0F" w:rsidRPr="00D74158">
          <w:rPr>
            <w:rStyle w:val="ae"/>
            <w:rFonts w:ascii="ＭＳ ゴシック" w:eastAsia="ＭＳ ゴシック" w:hAnsi="ＭＳ ゴシック"/>
          </w:rPr>
          <w:t>2</w:t>
        </w:r>
        <w:r w:rsidR="002C1F0F" w:rsidRPr="00074F9F">
          <w:rPr>
            <w:b w:val="0"/>
            <w:bCs w:val="0"/>
            <w:sz w:val="21"/>
            <w:u w:val="none"/>
          </w:rPr>
          <w:tab/>
        </w:r>
        <w:r w:rsidR="002C1F0F" w:rsidRPr="00D74158">
          <w:rPr>
            <w:rStyle w:val="ae"/>
            <w:rFonts w:ascii="ＭＳ ゴシック" w:eastAsia="ＭＳ ゴシック" w:hAnsi="ＭＳ ゴシック" w:hint="eastAsia"/>
          </w:rPr>
          <w:t>アプリケーション概要</w:t>
        </w:r>
        <w:r w:rsidR="002C1F0F">
          <w:rPr>
            <w:webHidden/>
          </w:rPr>
          <w:tab/>
        </w:r>
        <w:r w:rsidR="002C1F0F">
          <w:rPr>
            <w:webHidden/>
          </w:rPr>
          <w:fldChar w:fldCharType="begin"/>
        </w:r>
        <w:r w:rsidR="002C1F0F">
          <w:rPr>
            <w:webHidden/>
          </w:rPr>
          <w:instrText xml:space="preserve"> PAGEREF _Toc319070462 \h </w:instrText>
        </w:r>
        <w:r w:rsidR="002C1F0F">
          <w:rPr>
            <w:webHidden/>
          </w:rPr>
        </w:r>
        <w:r w:rsidR="002C1F0F">
          <w:rPr>
            <w:webHidden/>
          </w:rPr>
          <w:fldChar w:fldCharType="separate"/>
        </w:r>
        <w:r w:rsidR="002C1F0F">
          <w:rPr>
            <w:webHidden/>
          </w:rPr>
          <w:t>4</w:t>
        </w:r>
        <w:r w:rsidR="002C1F0F">
          <w:rPr>
            <w:webHidden/>
          </w:rPr>
          <w:fldChar w:fldCharType="end"/>
        </w:r>
      </w:hyperlink>
    </w:p>
    <w:p w:rsidR="002C1F0F" w:rsidRPr="00074F9F" w:rsidRDefault="00755BD0">
      <w:pPr>
        <w:pStyle w:val="20"/>
        <w:rPr>
          <w:b w:val="0"/>
          <w:bCs w:val="0"/>
          <w:sz w:val="21"/>
        </w:rPr>
      </w:pPr>
      <w:hyperlink w:anchor="_Toc319070463" w:history="1">
        <w:r w:rsidR="002C1F0F" w:rsidRPr="00D74158">
          <w:rPr>
            <w:rStyle w:val="ae"/>
          </w:rPr>
          <w:t>2.1</w:t>
        </w:r>
        <w:r w:rsidR="002C1F0F" w:rsidRPr="00074F9F">
          <w:rPr>
            <w:b w:val="0"/>
            <w:bCs w:val="0"/>
            <w:sz w:val="21"/>
          </w:rPr>
          <w:tab/>
        </w:r>
        <w:r w:rsidR="002C1F0F" w:rsidRPr="00D74158">
          <w:rPr>
            <w:rStyle w:val="ae"/>
            <w:rFonts w:eastAsia="ＭＳ ゴシック" w:hint="eastAsia"/>
          </w:rPr>
          <w:t>アプリケーション名</w:t>
        </w:r>
        <w:r w:rsidR="002C1F0F">
          <w:rPr>
            <w:webHidden/>
          </w:rPr>
          <w:tab/>
        </w:r>
        <w:r w:rsidR="002C1F0F">
          <w:rPr>
            <w:webHidden/>
          </w:rPr>
          <w:fldChar w:fldCharType="begin"/>
        </w:r>
        <w:r w:rsidR="002C1F0F">
          <w:rPr>
            <w:webHidden/>
          </w:rPr>
          <w:instrText xml:space="preserve"> PAGEREF _Toc319070463 \h </w:instrText>
        </w:r>
        <w:r w:rsidR="002C1F0F">
          <w:rPr>
            <w:webHidden/>
          </w:rPr>
        </w:r>
        <w:r w:rsidR="002C1F0F">
          <w:rPr>
            <w:webHidden/>
          </w:rPr>
          <w:fldChar w:fldCharType="separate"/>
        </w:r>
        <w:r w:rsidR="002C1F0F">
          <w:rPr>
            <w:webHidden/>
          </w:rPr>
          <w:t>4</w:t>
        </w:r>
        <w:r w:rsidR="002C1F0F">
          <w:rPr>
            <w:webHidden/>
          </w:rPr>
          <w:fldChar w:fldCharType="end"/>
        </w:r>
      </w:hyperlink>
    </w:p>
    <w:p w:rsidR="002C1F0F" w:rsidRPr="00074F9F" w:rsidRDefault="00755BD0">
      <w:pPr>
        <w:pStyle w:val="20"/>
        <w:rPr>
          <w:b w:val="0"/>
          <w:bCs w:val="0"/>
          <w:sz w:val="21"/>
        </w:rPr>
      </w:pPr>
      <w:hyperlink w:anchor="_Toc319070464" w:history="1">
        <w:r w:rsidR="002C1F0F" w:rsidRPr="00D74158">
          <w:rPr>
            <w:rStyle w:val="ae"/>
          </w:rPr>
          <w:t>2.2</w:t>
        </w:r>
        <w:r w:rsidR="002C1F0F" w:rsidRPr="00074F9F">
          <w:rPr>
            <w:b w:val="0"/>
            <w:bCs w:val="0"/>
            <w:sz w:val="21"/>
          </w:rPr>
          <w:tab/>
        </w:r>
        <w:r w:rsidR="002C1F0F" w:rsidRPr="00D74158">
          <w:rPr>
            <w:rStyle w:val="ae"/>
            <w:rFonts w:eastAsia="ＭＳ ゴシック" w:hint="eastAsia"/>
          </w:rPr>
          <w:t>コンセプト</w:t>
        </w:r>
        <w:r w:rsidR="002C1F0F">
          <w:rPr>
            <w:webHidden/>
          </w:rPr>
          <w:tab/>
        </w:r>
        <w:r w:rsidR="002C1F0F">
          <w:rPr>
            <w:webHidden/>
          </w:rPr>
          <w:fldChar w:fldCharType="begin"/>
        </w:r>
        <w:r w:rsidR="002C1F0F">
          <w:rPr>
            <w:webHidden/>
          </w:rPr>
          <w:instrText xml:space="preserve"> PAGEREF _Toc319070464 \h </w:instrText>
        </w:r>
        <w:r w:rsidR="002C1F0F">
          <w:rPr>
            <w:webHidden/>
          </w:rPr>
        </w:r>
        <w:r w:rsidR="002C1F0F">
          <w:rPr>
            <w:webHidden/>
          </w:rPr>
          <w:fldChar w:fldCharType="separate"/>
        </w:r>
        <w:r w:rsidR="002C1F0F">
          <w:rPr>
            <w:webHidden/>
          </w:rPr>
          <w:t>4</w:t>
        </w:r>
        <w:r w:rsidR="002C1F0F">
          <w:rPr>
            <w:webHidden/>
          </w:rPr>
          <w:fldChar w:fldCharType="end"/>
        </w:r>
      </w:hyperlink>
    </w:p>
    <w:p w:rsidR="002C1F0F" w:rsidRPr="00074F9F" w:rsidRDefault="00755BD0">
      <w:pPr>
        <w:pStyle w:val="20"/>
        <w:rPr>
          <w:b w:val="0"/>
          <w:bCs w:val="0"/>
          <w:sz w:val="21"/>
        </w:rPr>
      </w:pPr>
      <w:hyperlink w:anchor="_Toc319070465" w:history="1">
        <w:r w:rsidR="002C1F0F" w:rsidRPr="00D74158">
          <w:rPr>
            <w:rStyle w:val="ae"/>
          </w:rPr>
          <w:t>2.3</w:t>
        </w:r>
        <w:r w:rsidR="002C1F0F" w:rsidRPr="00074F9F">
          <w:rPr>
            <w:b w:val="0"/>
            <w:bCs w:val="0"/>
            <w:sz w:val="21"/>
          </w:rPr>
          <w:tab/>
        </w:r>
        <w:r w:rsidR="002C1F0F" w:rsidRPr="00D74158">
          <w:rPr>
            <w:rStyle w:val="ae"/>
            <w:rFonts w:eastAsia="ＭＳ ゴシック" w:hint="eastAsia"/>
          </w:rPr>
          <w:t>機能一覧</w:t>
        </w:r>
        <w:r w:rsidR="002C1F0F">
          <w:rPr>
            <w:webHidden/>
          </w:rPr>
          <w:tab/>
        </w:r>
        <w:r w:rsidR="002C1F0F">
          <w:rPr>
            <w:webHidden/>
          </w:rPr>
          <w:fldChar w:fldCharType="begin"/>
        </w:r>
        <w:r w:rsidR="002C1F0F">
          <w:rPr>
            <w:webHidden/>
          </w:rPr>
          <w:instrText xml:space="preserve"> PAGEREF _Toc319070465 \h </w:instrText>
        </w:r>
        <w:r w:rsidR="002C1F0F">
          <w:rPr>
            <w:webHidden/>
          </w:rPr>
        </w:r>
        <w:r w:rsidR="002C1F0F">
          <w:rPr>
            <w:webHidden/>
          </w:rPr>
          <w:fldChar w:fldCharType="separate"/>
        </w:r>
        <w:r w:rsidR="002C1F0F">
          <w:rPr>
            <w:webHidden/>
          </w:rPr>
          <w:t>5</w:t>
        </w:r>
        <w:r w:rsidR="002C1F0F">
          <w:rPr>
            <w:webHidden/>
          </w:rPr>
          <w:fldChar w:fldCharType="end"/>
        </w:r>
      </w:hyperlink>
    </w:p>
    <w:p w:rsidR="002C1F0F" w:rsidRPr="00074F9F" w:rsidRDefault="00755BD0">
      <w:pPr>
        <w:pStyle w:val="10"/>
        <w:rPr>
          <w:b w:val="0"/>
          <w:bCs w:val="0"/>
          <w:sz w:val="21"/>
          <w:u w:val="none"/>
        </w:rPr>
      </w:pPr>
      <w:hyperlink w:anchor="_Toc319070470" w:history="1">
        <w:r w:rsidR="002C1F0F" w:rsidRPr="00D74158">
          <w:rPr>
            <w:rStyle w:val="ae"/>
            <w:rFonts w:ascii="ＭＳ ゴシック" w:eastAsia="ＭＳ ゴシック" w:hAnsi="ＭＳ ゴシック"/>
          </w:rPr>
          <w:t>3</w:t>
        </w:r>
        <w:r w:rsidR="002C1F0F" w:rsidRPr="00074F9F">
          <w:rPr>
            <w:b w:val="0"/>
            <w:bCs w:val="0"/>
            <w:sz w:val="21"/>
            <w:u w:val="none"/>
          </w:rPr>
          <w:tab/>
        </w:r>
        <w:r w:rsidR="002C1F0F" w:rsidRPr="00D74158">
          <w:rPr>
            <w:rStyle w:val="ae"/>
            <w:rFonts w:ascii="ＭＳ ゴシック" w:eastAsia="ＭＳ ゴシック" w:hAnsi="ＭＳ ゴシック" w:hint="eastAsia"/>
          </w:rPr>
          <w:t>設計資料</w:t>
        </w:r>
        <w:r w:rsidR="002C1F0F">
          <w:rPr>
            <w:webHidden/>
          </w:rPr>
          <w:tab/>
        </w:r>
        <w:r w:rsidR="002C1F0F">
          <w:rPr>
            <w:webHidden/>
          </w:rPr>
          <w:fldChar w:fldCharType="begin"/>
        </w:r>
        <w:r w:rsidR="002C1F0F">
          <w:rPr>
            <w:webHidden/>
          </w:rPr>
          <w:instrText xml:space="preserve"> PAGEREF _Toc319070470 \h </w:instrText>
        </w:r>
        <w:r w:rsidR="002C1F0F">
          <w:rPr>
            <w:webHidden/>
          </w:rPr>
        </w:r>
        <w:r w:rsidR="002C1F0F">
          <w:rPr>
            <w:webHidden/>
          </w:rPr>
          <w:fldChar w:fldCharType="separate"/>
        </w:r>
        <w:r w:rsidR="002C1F0F">
          <w:rPr>
            <w:webHidden/>
          </w:rPr>
          <w:t>12</w:t>
        </w:r>
        <w:r w:rsidR="002C1F0F">
          <w:rPr>
            <w:webHidden/>
          </w:rPr>
          <w:fldChar w:fldCharType="end"/>
        </w:r>
      </w:hyperlink>
    </w:p>
    <w:p w:rsidR="002C1F0F" w:rsidRPr="00074F9F" w:rsidRDefault="00755BD0">
      <w:pPr>
        <w:pStyle w:val="20"/>
        <w:rPr>
          <w:b w:val="0"/>
          <w:bCs w:val="0"/>
          <w:sz w:val="21"/>
        </w:rPr>
      </w:pPr>
      <w:hyperlink w:anchor="_Toc319070471" w:history="1">
        <w:r w:rsidR="002C1F0F" w:rsidRPr="00D74158">
          <w:rPr>
            <w:rStyle w:val="ae"/>
          </w:rPr>
          <w:t>3.1</w:t>
        </w:r>
        <w:r w:rsidR="002C1F0F" w:rsidRPr="00074F9F">
          <w:rPr>
            <w:b w:val="0"/>
            <w:bCs w:val="0"/>
            <w:sz w:val="21"/>
          </w:rPr>
          <w:tab/>
        </w:r>
        <w:r w:rsidR="002C1F0F" w:rsidRPr="00D74158">
          <w:rPr>
            <w:rStyle w:val="ae"/>
            <w:rFonts w:eastAsia="ＭＳ ゴシック" w:hint="eastAsia"/>
          </w:rPr>
          <w:t>クラス図</w:t>
        </w:r>
        <w:r w:rsidR="002C1F0F">
          <w:rPr>
            <w:webHidden/>
          </w:rPr>
          <w:tab/>
        </w:r>
        <w:r w:rsidR="002C1F0F">
          <w:rPr>
            <w:webHidden/>
          </w:rPr>
          <w:fldChar w:fldCharType="begin"/>
        </w:r>
        <w:r w:rsidR="002C1F0F">
          <w:rPr>
            <w:webHidden/>
          </w:rPr>
          <w:instrText xml:space="preserve"> PAGEREF _Toc319070471 \h </w:instrText>
        </w:r>
        <w:r w:rsidR="002C1F0F">
          <w:rPr>
            <w:webHidden/>
          </w:rPr>
        </w:r>
        <w:r w:rsidR="002C1F0F">
          <w:rPr>
            <w:webHidden/>
          </w:rPr>
          <w:fldChar w:fldCharType="separate"/>
        </w:r>
        <w:r w:rsidR="002C1F0F">
          <w:rPr>
            <w:webHidden/>
          </w:rPr>
          <w:t>12</w:t>
        </w:r>
        <w:r w:rsidR="002C1F0F">
          <w:rPr>
            <w:webHidden/>
          </w:rPr>
          <w:fldChar w:fldCharType="end"/>
        </w:r>
      </w:hyperlink>
    </w:p>
    <w:p w:rsidR="002C1F0F" w:rsidRPr="00074F9F" w:rsidRDefault="00755BD0">
      <w:pPr>
        <w:pStyle w:val="20"/>
        <w:rPr>
          <w:b w:val="0"/>
          <w:bCs w:val="0"/>
          <w:sz w:val="21"/>
        </w:rPr>
      </w:pPr>
      <w:hyperlink w:anchor="_Toc319070472" w:history="1">
        <w:r w:rsidR="002C1F0F" w:rsidRPr="00D74158">
          <w:rPr>
            <w:rStyle w:val="ae"/>
          </w:rPr>
          <w:t>3.2</w:t>
        </w:r>
        <w:r w:rsidR="002C1F0F" w:rsidRPr="00074F9F">
          <w:rPr>
            <w:b w:val="0"/>
            <w:bCs w:val="0"/>
            <w:sz w:val="21"/>
          </w:rPr>
          <w:tab/>
        </w:r>
        <w:r w:rsidR="002C1F0F" w:rsidRPr="00D74158">
          <w:rPr>
            <w:rStyle w:val="ae"/>
            <w:rFonts w:eastAsia="ＭＳ ゴシック" w:hint="eastAsia"/>
          </w:rPr>
          <w:t>全体シーケンス図</w:t>
        </w:r>
        <w:r w:rsidR="002C1F0F">
          <w:rPr>
            <w:webHidden/>
          </w:rPr>
          <w:tab/>
        </w:r>
        <w:r w:rsidR="002C1F0F">
          <w:rPr>
            <w:webHidden/>
          </w:rPr>
          <w:fldChar w:fldCharType="begin"/>
        </w:r>
        <w:r w:rsidR="002C1F0F">
          <w:rPr>
            <w:webHidden/>
          </w:rPr>
          <w:instrText xml:space="preserve"> PAGEREF _Toc319070472 \h </w:instrText>
        </w:r>
        <w:r w:rsidR="002C1F0F">
          <w:rPr>
            <w:webHidden/>
          </w:rPr>
        </w:r>
        <w:r w:rsidR="002C1F0F">
          <w:rPr>
            <w:webHidden/>
          </w:rPr>
          <w:fldChar w:fldCharType="separate"/>
        </w:r>
        <w:r w:rsidR="002C1F0F">
          <w:rPr>
            <w:webHidden/>
          </w:rPr>
          <w:t>13</w:t>
        </w:r>
        <w:r w:rsidR="002C1F0F">
          <w:rPr>
            <w:webHidden/>
          </w:rPr>
          <w:fldChar w:fldCharType="end"/>
        </w:r>
      </w:hyperlink>
    </w:p>
    <w:p w:rsidR="002C1F0F" w:rsidRPr="00074F9F" w:rsidRDefault="00755BD0">
      <w:pPr>
        <w:pStyle w:val="20"/>
        <w:rPr>
          <w:b w:val="0"/>
          <w:bCs w:val="0"/>
          <w:sz w:val="21"/>
        </w:rPr>
      </w:pPr>
      <w:hyperlink w:anchor="_Toc319070473" w:history="1">
        <w:r w:rsidR="002C1F0F" w:rsidRPr="00D74158">
          <w:rPr>
            <w:rStyle w:val="ae"/>
          </w:rPr>
          <w:t>3.3</w:t>
        </w:r>
        <w:r w:rsidR="002C1F0F" w:rsidRPr="00074F9F">
          <w:rPr>
            <w:b w:val="0"/>
            <w:bCs w:val="0"/>
            <w:sz w:val="21"/>
          </w:rPr>
          <w:tab/>
        </w:r>
        <w:r w:rsidR="002C1F0F" w:rsidRPr="00D74158">
          <w:rPr>
            <w:rStyle w:val="ae"/>
            <w:rFonts w:eastAsia="ＭＳ ゴシック" w:hint="eastAsia"/>
          </w:rPr>
          <w:t>データベース定義書</w:t>
        </w:r>
        <w:r w:rsidR="002C1F0F">
          <w:rPr>
            <w:webHidden/>
          </w:rPr>
          <w:tab/>
        </w:r>
        <w:r w:rsidR="002C1F0F">
          <w:rPr>
            <w:webHidden/>
          </w:rPr>
          <w:fldChar w:fldCharType="begin"/>
        </w:r>
        <w:r w:rsidR="002C1F0F">
          <w:rPr>
            <w:webHidden/>
          </w:rPr>
          <w:instrText xml:space="preserve"> PAGEREF _Toc319070473 \h </w:instrText>
        </w:r>
        <w:r w:rsidR="002C1F0F">
          <w:rPr>
            <w:webHidden/>
          </w:rPr>
        </w:r>
        <w:r w:rsidR="002C1F0F">
          <w:rPr>
            <w:webHidden/>
          </w:rPr>
          <w:fldChar w:fldCharType="separate"/>
        </w:r>
        <w:r w:rsidR="002C1F0F">
          <w:rPr>
            <w:webHidden/>
          </w:rPr>
          <w:t>16</w:t>
        </w:r>
        <w:r w:rsidR="002C1F0F">
          <w:rPr>
            <w:webHidden/>
          </w:rPr>
          <w:fldChar w:fldCharType="end"/>
        </w:r>
      </w:hyperlink>
    </w:p>
    <w:p w:rsidR="002C1F0F" w:rsidRPr="00074F9F" w:rsidRDefault="00755BD0">
      <w:pPr>
        <w:pStyle w:val="10"/>
        <w:rPr>
          <w:b w:val="0"/>
          <w:bCs w:val="0"/>
          <w:sz w:val="21"/>
          <w:u w:val="none"/>
        </w:rPr>
      </w:pPr>
      <w:hyperlink w:anchor="_Toc319070474" w:history="1">
        <w:r w:rsidR="002C1F0F" w:rsidRPr="00D74158">
          <w:rPr>
            <w:rStyle w:val="ae"/>
            <w:rFonts w:ascii="ＭＳ ゴシック" w:eastAsia="ＭＳ ゴシック" w:hAnsi="ＭＳ ゴシック"/>
          </w:rPr>
          <w:t>4</w:t>
        </w:r>
        <w:r w:rsidR="002C1F0F" w:rsidRPr="00074F9F">
          <w:rPr>
            <w:b w:val="0"/>
            <w:bCs w:val="0"/>
            <w:sz w:val="21"/>
            <w:u w:val="none"/>
          </w:rPr>
          <w:tab/>
        </w:r>
        <w:r w:rsidR="002C1F0F" w:rsidRPr="00D74158">
          <w:rPr>
            <w:rStyle w:val="ae"/>
            <w:rFonts w:ascii="ＭＳ ゴシック" w:eastAsia="ＭＳ ゴシック" w:hAnsi="ＭＳ ゴシック" w:hint="eastAsia"/>
          </w:rPr>
          <w:t>考察</w:t>
        </w:r>
        <w:r w:rsidR="002C1F0F">
          <w:rPr>
            <w:webHidden/>
          </w:rPr>
          <w:tab/>
        </w:r>
        <w:r w:rsidR="002C1F0F">
          <w:rPr>
            <w:webHidden/>
          </w:rPr>
          <w:fldChar w:fldCharType="begin"/>
        </w:r>
        <w:r w:rsidR="002C1F0F">
          <w:rPr>
            <w:webHidden/>
          </w:rPr>
          <w:instrText xml:space="preserve"> PAGEREF _Toc319070474 \h </w:instrText>
        </w:r>
        <w:r w:rsidR="002C1F0F">
          <w:rPr>
            <w:webHidden/>
          </w:rPr>
        </w:r>
        <w:r w:rsidR="002C1F0F">
          <w:rPr>
            <w:webHidden/>
          </w:rPr>
          <w:fldChar w:fldCharType="separate"/>
        </w:r>
        <w:r w:rsidR="002C1F0F">
          <w:rPr>
            <w:webHidden/>
          </w:rPr>
          <w:t>17</w:t>
        </w:r>
        <w:r w:rsidR="002C1F0F">
          <w:rPr>
            <w:webHidden/>
          </w:rPr>
          <w:fldChar w:fldCharType="end"/>
        </w:r>
      </w:hyperlink>
    </w:p>
    <w:p w:rsidR="002C1F0F" w:rsidRPr="00074F9F" w:rsidRDefault="00755BD0">
      <w:pPr>
        <w:pStyle w:val="20"/>
        <w:rPr>
          <w:b w:val="0"/>
          <w:bCs w:val="0"/>
          <w:sz w:val="21"/>
        </w:rPr>
      </w:pPr>
      <w:hyperlink w:anchor="_Toc319070475" w:history="1">
        <w:r w:rsidR="002C1F0F" w:rsidRPr="00D74158">
          <w:rPr>
            <w:rStyle w:val="ae"/>
          </w:rPr>
          <w:t>4.1</w:t>
        </w:r>
        <w:r w:rsidR="002C1F0F" w:rsidRPr="00074F9F">
          <w:rPr>
            <w:b w:val="0"/>
            <w:bCs w:val="0"/>
            <w:sz w:val="21"/>
          </w:rPr>
          <w:tab/>
        </w:r>
        <w:r w:rsidR="002C1F0F" w:rsidRPr="00D74158">
          <w:rPr>
            <w:rStyle w:val="ae"/>
            <w:rFonts w:eastAsia="ＭＳ ゴシック" w:hint="eastAsia"/>
          </w:rPr>
          <w:t>成果点</w:t>
        </w:r>
        <w:r w:rsidR="002C1F0F">
          <w:rPr>
            <w:webHidden/>
          </w:rPr>
          <w:tab/>
        </w:r>
        <w:r w:rsidR="002C1F0F">
          <w:rPr>
            <w:webHidden/>
          </w:rPr>
          <w:fldChar w:fldCharType="begin"/>
        </w:r>
        <w:r w:rsidR="002C1F0F">
          <w:rPr>
            <w:webHidden/>
          </w:rPr>
          <w:instrText xml:space="preserve"> PAGEREF _Toc319070475 \h </w:instrText>
        </w:r>
        <w:r w:rsidR="002C1F0F">
          <w:rPr>
            <w:webHidden/>
          </w:rPr>
        </w:r>
        <w:r w:rsidR="002C1F0F">
          <w:rPr>
            <w:webHidden/>
          </w:rPr>
          <w:fldChar w:fldCharType="separate"/>
        </w:r>
        <w:r w:rsidR="002C1F0F">
          <w:rPr>
            <w:webHidden/>
          </w:rPr>
          <w:t>17</w:t>
        </w:r>
        <w:r w:rsidR="002C1F0F">
          <w:rPr>
            <w:webHidden/>
          </w:rPr>
          <w:fldChar w:fldCharType="end"/>
        </w:r>
      </w:hyperlink>
    </w:p>
    <w:p w:rsidR="002C1F0F" w:rsidRPr="00074F9F" w:rsidRDefault="00755BD0">
      <w:pPr>
        <w:pStyle w:val="20"/>
        <w:rPr>
          <w:b w:val="0"/>
          <w:bCs w:val="0"/>
          <w:sz w:val="21"/>
        </w:rPr>
      </w:pPr>
      <w:hyperlink w:anchor="_Toc319070476" w:history="1">
        <w:r w:rsidR="002C1F0F" w:rsidRPr="00D74158">
          <w:rPr>
            <w:rStyle w:val="ae"/>
          </w:rPr>
          <w:t>4.2</w:t>
        </w:r>
        <w:r w:rsidR="002C1F0F" w:rsidRPr="00074F9F">
          <w:rPr>
            <w:b w:val="0"/>
            <w:bCs w:val="0"/>
            <w:sz w:val="21"/>
          </w:rPr>
          <w:tab/>
        </w:r>
        <w:r w:rsidR="002C1F0F" w:rsidRPr="00D74158">
          <w:rPr>
            <w:rStyle w:val="ae"/>
            <w:rFonts w:eastAsia="ＭＳ ゴシック" w:hint="eastAsia"/>
          </w:rPr>
          <w:t>反省点</w:t>
        </w:r>
        <w:r w:rsidR="002C1F0F">
          <w:rPr>
            <w:webHidden/>
          </w:rPr>
          <w:tab/>
        </w:r>
        <w:r w:rsidR="002C1F0F">
          <w:rPr>
            <w:webHidden/>
          </w:rPr>
          <w:fldChar w:fldCharType="begin"/>
        </w:r>
        <w:r w:rsidR="002C1F0F">
          <w:rPr>
            <w:webHidden/>
          </w:rPr>
          <w:instrText xml:space="preserve"> PAGEREF _Toc319070476 \h </w:instrText>
        </w:r>
        <w:r w:rsidR="002C1F0F">
          <w:rPr>
            <w:webHidden/>
          </w:rPr>
        </w:r>
        <w:r w:rsidR="002C1F0F">
          <w:rPr>
            <w:webHidden/>
          </w:rPr>
          <w:fldChar w:fldCharType="separate"/>
        </w:r>
        <w:r w:rsidR="002C1F0F">
          <w:rPr>
            <w:webHidden/>
          </w:rPr>
          <w:t>17</w:t>
        </w:r>
        <w:r w:rsidR="002C1F0F">
          <w:rPr>
            <w:webHidden/>
          </w:rPr>
          <w:fldChar w:fldCharType="end"/>
        </w:r>
      </w:hyperlink>
    </w:p>
    <w:p w:rsidR="002C1F0F" w:rsidRPr="00074F9F" w:rsidRDefault="00755BD0">
      <w:pPr>
        <w:pStyle w:val="10"/>
        <w:rPr>
          <w:b w:val="0"/>
          <w:bCs w:val="0"/>
          <w:sz w:val="21"/>
          <w:u w:val="none"/>
        </w:rPr>
      </w:pPr>
      <w:hyperlink w:anchor="_Toc319070477" w:history="1">
        <w:r w:rsidR="002C1F0F" w:rsidRPr="00D74158">
          <w:rPr>
            <w:rStyle w:val="ae"/>
            <w:rFonts w:ascii="ＭＳ ゴシック" w:eastAsia="ＭＳ ゴシック" w:hAnsi="ＭＳ ゴシック"/>
          </w:rPr>
          <w:t>5</w:t>
        </w:r>
        <w:r w:rsidR="002C1F0F" w:rsidRPr="00074F9F">
          <w:rPr>
            <w:b w:val="0"/>
            <w:bCs w:val="0"/>
            <w:sz w:val="21"/>
            <w:u w:val="none"/>
          </w:rPr>
          <w:tab/>
        </w:r>
        <w:r w:rsidR="002C1F0F" w:rsidRPr="00D74158">
          <w:rPr>
            <w:rStyle w:val="ae"/>
            <w:rFonts w:ascii="ＭＳ ゴシック" w:eastAsia="ＭＳ ゴシック" w:hAnsi="ＭＳ ゴシック" w:hint="eastAsia"/>
          </w:rPr>
          <w:t>参考文献</w:t>
        </w:r>
        <w:r w:rsidR="002C1F0F">
          <w:rPr>
            <w:webHidden/>
          </w:rPr>
          <w:tab/>
        </w:r>
        <w:r w:rsidR="002C1F0F">
          <w:rPr>
            <w:webHidden/>
          </w:rPr>
          <w:fldChar w:fldCharType="begin"/>
        </w:r>
        <w:r w:rsidR="002C1F0F">
          <w:rPr>
            <w:webHidden/>
          </w:rPr>
          <w:instrText xml:space="preserve"> PAGEREF _Toc319070477 \h </w:instrText>
        </w:r>
        <w:r w:rsidR="002C1F0F">
          <w:rPr>
            <w:webHidden/>
          </w:rPr>
        </w:r>
        <w:r w:rsidR="002C1F0F">
          <w:rPr>
            <w:webHidden/>
          </w:rPr>
          <w:fldChar w:fldCharType="separate"/>
        </w:r>
        <w:r w:rsidR="002C1F0F">
          <w:rPr>
            <w:webHidden/>
          </w:rPr>
          <w:t>17</w:t>
        </w:r>
        <w:r w:rsidR="002C1F0F">
          <w:rPr>
            <w:webHidden/>
          </w:rPr>
          <w:fldChar w:fldCharType="end"/>
        </w:r>
      </w:hyperlink>
    </w:p>
    <w:p w:rsidR="007A421B" w:rsidRPr="00DF18B2" w:rsidRDefault="00E933AE" w:rsidP="00637749">
      <w:pPr>
        <w:pStyle w:val="1"/>
        <w:pageBreakBefore/>
        <w:ind w:left="210" w:right="210" w:firstLine="0"/>
        <w:rPr>
          <w:rFonts w:ascii="ＭＳ ゴシック" w:eastAsia="ＭＳ ゴシック" w:hAnsi="ＭＳ ゴシック"/>
        </w:rPr>
      </w:pPr>
      <w:r w:rsidRPr="00DF18B2">
        <w:rPr>
          <w:rFonts w:ascii="ＭＳ ゴシック" w:eastAsia="ＭＳ ゴシック" w:hAnsi="ＭＳ ゴシック"/>
          <w:highlight w:val="lightGray"/>
        </w:rPr>
        <w:lastRenderedPageBreak/>
        <w:fldChar w:fldCharType="end"/>
      </w:r>
      <w:bookmarkStart w:id="0" w:name="_Toc319070457"/>
      <w:r w:rsidR="00BC5B0C" w:rsidRPr="00DF18B2">
        <w:rPr>
          <w:rFonts w:ascii="ＭＳ ゴシック" w:eastAsia="ＭＳ ゴシック" w:hAnsi="ＭＳ ゴシック" w:hint="eastAsia"/>
        </w:rPr>
        <w:t>プロジェクト概要</w:t>
      </w:r>
      <w:bookmarkEnd w:id="0"/>
    </w:p>
    <w:p w:rsidR="005402FA" w:rsidRPr="00DF18B2" w:rsidRDefault="005402FA" w:rsidP="00743E4E">
      <w:pPr>
        <w:pStyle w:val="a0"/>
        <w:ind w:left="525"/>
        <w:rPr>
          <w:rFonts w:eastAsia="ＭＳ ゴシック"/>
        </w:rPr>
      </w:pPr>
    </w:p>
    <w:p w:rsidR="005402FA" w:rsidRPr="00DF18B2" w:rsidRDefault="00694F88" w:rsidP="00637749">
      <w:pPr>
        <w:pStyle w:val="2"/>
        <w:ind w:left="210" w:right="210" w:firstLine="0"/>
        <w:rPr>
          <w:rFonts w:eastAsia="ＭＳ ゴシック"/>
        </w:rPr>
      </w:pPr>
      <w:bookmarkStart w:id="1" w:name="_Toc319070458"/>
      <w:r w:rsidRPr="00DF18B2">
        <w:rPr>
          <w:rFonts w:eastAsia="ＭＳ ゴシック" w:hint="eastAsia"/>
        </w:rPr>
        <w:t>チーム</w:t>
      </w:r>
      <w:bookmarkEnd w:id="1"/>
    </w:p>
    <w:p w:rsidR="00694F88" w:rsidRPr="00DF18B2" w:rsidRDefault="00BC5B0C" w:rsidP="00BC5B0C">
      <w:pPr>
        <w:pStyle w:val="a0"/>
        <w:numPr>
          <w:ilvl w:val="0"/>
          <w:numId w:val="26"/>
        </w:numPr>
        <w:ind w:leftChars="0"/>
        <w:rPr>
          <w:rFonts w:eastAsia="ＭＳ ゴシック"/>
        </w:rPr>
      </w:pPr>
      <w:r w:rsidRPr="00DF18B2">
        <w:rPr>
          <w:rFonts w:eastAsia="ＭＳ ゴシック" w:hint="eastAsia"/>
        </w:rPr>
        <w:t>チーム名</w:t>
      </w:r>
    </w:p>
    <w:p w:rsidR="00BC5B0C" w:rsidRPr="00DF18B2" w:rsidRDefault="001B471E" w:rsidP="00BC5B0C">
      <w:pPr>
        <w:pStyle w:val="a0"/>
        <w:ind w:left="525"/>
        <w:rPr>
          <w:rFonts w:eastAsia="ＭＳ ゴシック"/>
        </w:rPr>
      </w:pPr>
      <w:proofErr w:type="spellStart"/>
      <w:r>
        <w:rPr>
          <w:rFonts w:eastAsia="ＭＳ ゴシック"/>
        </w:rPr>
        <w:t>GreenL</w:t>
      </w:r>
      <w:r>
        <w:rPr>
          <w:rFonts w:eastAsia="ＭＳ ゴシック" w:hint="eastAsia"/>
        </w:rPr>
        <w:t>abel</w:t>
      </w:r>
      <w:r>
        <w:rPr>
          <w:rFonts w:eastAsia="ＭＳ ゴシック"/>
        </w:rPr>
        <w:t>s</w:t>
      </w:r>
      <w:proofErr w:type="spellEnd"/>
    </w:p>
    <w:p w:rsidR="00BC5B0C" w:rsidRPr="00DF18B2" w:rsidRDefault="00BC5B0C" w:rsidP="007846E6">
      <w:pPr>
        <w:pStyle w:val="a0"/>
        <w:ind w:leftChars="100" w:left="210"/>
        <w:rPr>
          <w:rFonts w:eastAsia="ＭＳ ゴシック"/>
        </w:rPr>
      </w:pPr>
    </w:p>
    <w:p w:rsidR="00BC5B0C" w:rsidRPr="00DF18B2" w:rsidRDefault="00BC5B0C" w:rsidP="00BC5B0C">
      <w:pPr>
        <w:pStyle w:val="a0"/>
        <w:numPr>
          <w:ilvl w:val="0"/>
          <w:numId w:val="26"/>
        </w:numPr>
        <w:ind w:leftChars="0"/>
        <w:rPr>
          <w:rFonts w:eastAsia="ＭＳ ゴシック"/>
        </w:rPr>
      </w:pPr>
      <w:r w:rsidRPr="00DF18B2">
        <w:rPr>
          <w:rFonts w:eastAsia="ＭＳ ゴシック" w:hint="eastAsia"/>
        </w:rPr>
        <w:t>メンバー</w:t>
      </w:r>
    </w:p>
    <w:p w:rsidR="00096380" w:rsidRDefault="001B471E" w:rsidP="000933F0">
      <w:pPr>
        <w:pStyle w:val="a0"/>
        <w:tabs>
          <w:tab w:val="left" w:pos="6649"/>
        </w:tabs>
        <w:ind w:leftChars="0" w:left="1100"/>
        <w:rPr>
          <w:rFonts w:eastAsia="ＭＳ ゴシック"/>
        </w:rPr>
      </w:pPr>
      <w:r>
        <w:rPr>
          <w:rFonts w:eastAsia="ＭＳ ゴシック" w:hint="eastAsia"/>
        </w:rPr>
        <w:t>橘川　裕太</w:t>
      </w:r>
    </w:p>
    <w:p w:rsidR="003E431B" w:rsidRDefault="001B471E" w:rsidP="003E431B">
      <w:pPr>
        <w:pStyle w:val="a0"/>
        <w:ind w:leftChars="236" w:left="496" w:firstLine="603"/>
        <w:rPr>
          <w:rFonts w:eastAsia="ＭＳ ゴシック"/>
        </w:rPr>
      </w:pPr>
      <w:r>
        <w:rPr>
          <w:rFonts w:eastAsia="ＭＳ ゴシック" w:hint="eastAsia"/>
        </w:rPr>
        <w:t>長瀬　史也</w:t>
      </w:r>
    </w:p>
    <w:p w:rsidR="00096380" w:rsidRDefault="001B471E" w:rsidP="003F0C0E">
      <w:pPr>
        <w:pStyle w:val="a0"/>
        <w:ind w:leftChars="237" w:left="498" w:firstLine="601"/>
        <w:rPr>
          <w:rFonts w:eastAsia="ＭＳ ゴシック"/>
        </w:rPr>
      </w:pPr>
      <w:r>
        <w:rPr>
          <w:rFonts w:eastAsia="ＭＳ ゴシック" w:hint="eastAsia"/>
        </w:rPr>
        <w:t>中原　大</w:t>
      </w:r>
    </w:p>
    <w:p w:rsidR="00096380" w:rsidRDefault="001B471E" w:rsidP="003F0C0E">
      <w:pPr>
        <w:pStyle w:val="a0"/>
        <w:ind w:leftChars="524" w:left="1100"/>
        <w:rPr>
          <w:rFonts w:eastAsia="ＭＳ ゴシック"/>
        </w:rPr>
      </w:pPr>
      <w:r>
        <w:rPr>
          <w:rFonts w:eastAsia="ＭＳ ゴシック" w:hint="eastAsia"/>
        </w:rPr>
        <w:t>濱出　拓海</w:t>
      </w:r>
    </w:p>
    <w:p w:rsidR="007846E6" w:rsidRPr="00DF18B2" w:rsidRDefault="007846E6" w:rsidP="007846E6">
      <w:pPr>
        <w:pStyle w:val="a0"/>
        <w:ind w:leftChars="0" w:left="0"/>
        <w:rPr>
          <w:rFonts w:eastAsia="ＭＳ ゴシック"/>
        </w:rPr>
      </w:pPr>
    </w:p>
    <w:p w:rsidR="003112A5" w:rsidRPr="00DF18B2" w:rsidRDefault="003112A5" w:rsidP="003112A5">
      <w:pPr>
        <w:pStyle w:val="2"/>
        <w:ind w:left="777" w:right="210"/>
        <w:rPr>
          <w:rFonts w:eastAsia="ＭＳ ゴシック"/>
        </w:rPr>
      </w:pPr>
      <w:bookmarkStart w:id="2" w:name="_Toc319070459"/>
      <w:r w:rsidRPr="00DF18B2">
        <w:rPr>
          <w:rFonts w:eastAsia="ＭＳ ゴシック" w:hint="eastAsia"/>
        </w:rPr>
        <w:t>コンセプト</w:t>
      </w:r>
      <w:bookmarkEnd w:id="2"/>
    </w:p>
    <w:p w:rsidR="00824B95" w:rsidRPr="00DF18B2" w:rsidRDefault="00824B95" w:rsidP="00C43C1A">
      <w:pPr>
        <w:pStyle w:val="a0"/>
        <w:ind w:left="525"/>
        <w:rPr>
          <w:rFonts w:eastAsia="ＭＳ ゴシック"/>
        </w:rPr>
      </w:pPr>
    </w:p>
    <w:p w:rsidR="00240884" w:rsidRPr="00E40568" w:rsidRDefault="003E431B" w:rsidP="00240884">
      <w:pPr>
        <w:pStyle w:val="a0"/>
        <w:numPr>
          <w:ilvl w:val="0"/>
          <w:numId w:val="31"/>
        </w:numPr>
        <w:ind w:leftChars="0"/>
        <w:rPr>
          <w:rFonts w:ascii="ＭＳ 明朝" w:eastAsia="ＭＳ 明朝" w:hAnsi="ＭＳ 明朝"/>
          <w:u w:val="single"/>
        </w:rPr>
      </w:pPr>
      <w:r w:rsidRPr="00E40568">
        <w:rPr>
          <w:rFonts w:ascii="ＭＳ 明朝" w:eastAsia="ＭＳ 明朝" w:hAnsi="ＭＳ 明朝" w:hint="eastAsia"/>
          <w:u w:val="single"/>
        </w:rPr>
        <w:t>グループ制作を通して、責任感を持つことや個々</w:t>
      </w:r>
      <w:r w:rsidR="00B65BBF" w:rsidRPr="00E40568">
        <w:rPr>
          <w:rFonts w:ascii="ＭＳ 明朝" w:eastAsia="ＭＳ 明朝" w:hAnsi="ＭＳ 明朝" w:hint="eastAsia"/>
          <w:u w:val="single"/>
        </w:rPr>
        <w:t>のスキルアップを目指す</w:t>
      </w:r>
      <w:r w:rsidR="00240884" w:rsidRPr="00E40568">
        <w:rPr>
          <w:rFonts w:ascii="ＭＳ 明朝" w:eastAsia="ＭＳ 明朝" w:hAnsi="ＭＳ 明朝" w:hint="eastAsia"/>
          <w:u w:val="single"/>
        </w:rPr>
        <w:t>。</w:t>
      </w:r>
    </w:p>
    <w:p w:rsidR="0036710B" w:rsidRPr="00240884" w:rsidRDefault="0036710B" w:rsidP="003E431B">
      <w:pPr>
        <w:pStyle w:val="a0"/>
        <w:ind w:leftChars="0" w:left="0"/>
        <w:rPr>
          <w:rFonts w:eastAsia="ＭＳ ゴシック"/>
        </w:rPr>
      </w:pPr>
    </w:p>
    <w:p w:rsidR="00824B95" w:rsidRPr="00DF18B2" w:rsidRDefault="00824B95" w:rsidP="00824B95">
      <w:pPr>
        <w:pStyle w:val="2"/>
        <w:ind w:left="777" w:right="210"/>
        <w:rPr>
          <w:rFonts w:eastAsia="ＭＳ ゴシック"/>
        </w:rPr>
      </w:pPr>
      <w:bookmarkStart w:id="3" w:name="_Toc319070460"/>
      <w:r w:rsidRPr="00DF18B2">
        <w:rPr>
          <w:rFonts w:eastAsia="ＭＳ ゴシック" w:hint="eastAsia"/>
        </w:rPr>
        <w:t>スケジュール</w:t>
      </w:r>
      <w:bookmarkEnd w:id="3"/>
    </w:p>
    <w:p w:rsidR="00824B95" w:rsidRPr="00DF18B2" w:rsidRDefault="00824B95" w:rsidP="00824B95">
      <w:pPr>
        <w:pStyle w:val="a0"/>
        <w:ind w:leftChars="0"/>
        <w:rPr>
          <w:rFonts w:eastAsia="ＭＳ ゴシック"/>
        </w:rPr>
      </w:pPr>
    </w:p>
    <w:p w:rsidR="00824B95" w:rsidRDefault="00694236" w:rsidP="00694236">
      <w:pPr>
        <w:pStyle w:val="a0"/>
        <w:ind w:leftChars="0" w:firstLine="420"/>
        <w:rPr>
          <w:rFonts w:eastAsia="ＭＳ ゴシック"/>
        </w:rPr>
      </w:pPr>
      <w:r>
        <w:rPr>
          <w:rFonts w:eastAsia="ＭＳ ゴシック" w:hint="eastAsia"/>
        </w:rPr>
        <w:t>期間：</w:t>
      </w:r>
      <w:r w:rsidR="00C04756">
        <w:rPr>
          <w:rFonts w:eastAsia="ＭＳ ゴシック" w:hint="eastAsia"/>
        </w:rPr>
        <w:t>2</w:t>
      </w:r>
      <w:r w:rsidR="008B07F8">
        <w:rPr>
          <w:rFonts w:eastAsia="ＭＳ ゴシック" w:hint="eastAsia"/>
        </w:rPr>
        <w:t>017</w:t>
      </w:r>
      <w:r w:rsidR="00C04756">
        <w:rPr>
          <w:rFonts w:eastAsia="ＭＳ ゴシック" w:hint="eastAsia"/>
        </w:rPr>
        <w:t>年</w:t>
      </w:r>
      <w:r w:rsidR="00232CDE">
        <w:rPr>
          <w:rFonts w:eastAsia="ＭＳ ゴシック" w:hint="eastAsia"/>
        </w:rPr>
        <w:t>2</w:t>
      </w:r>
      <w:r w:rsidR="00C04756">
        <w:rPr>
          <w:rFonts w:eastAsia="ＭＳ ゴシック" w:hint="eastAsia"/>
        </w:rPr>
        <w:t>月上旬～</w:t>
      </w:r>
      <w:r w:rsidR="008B07F8">
        <w:rPr>
          <w:rFonts w:eastAsia="ＭＳ ゴシック" w:hint="eastAsia"/>
        </w:rPr>
        <w:t>2017</w:t>
      </w:r>
      <w:r w:rsidR="00C04756">
        <w:rPr>
          <w:rFonts w:eastAsia="ＭＳ ゴシック" w:hint="eastAsia"/>
        </w:rPr>
        <w:t>年3月</w:t>
      </w:r>
      <w:r w:rsidR="00440AD6">
        <w:rPr>
          <w:rFonts w:eastAsia="ＭＳ ゴシック" w:hint="eastAsia"/>
        </w:rPr>
        <w:t>7</w:t>
      </w:r>
      <w:r w:rsidR="00824B95" w:rsidRPr="00DF18B2">
        <w:rPr>
          <w:rFonts w:eastAsia="ＭＳ ゴシック" w:hint="eastAsia"/>
        </w:rPr>
        <w:t>日</w:t>
      </w:r>
    </w:p>
    <w:p w:rsidR="00C04756" w:rsidRPr="008B07F8" w:rsidRDefault="00C04756" w:rsidP="00694236">
      <w:pPr>
        <w:pStyle w:val="a0"/>
        <w:ind w:leftChars="0" w:firstLine="420"/>
        <w:rPr>
          <w:rFonts w:eastAsia="ＭＳ ゴシック"/>
        </w:rPr>
      </w:pPr>
    </w:p>
    <w:p w:rsidR="00C04756" w:rsidRDefault="00C04756" w:rsidP="00C04756">
      <w:pPr>
        <w:pStyle w:val="a0"/>
        <w:numPr>
          <w:ilvl w:val="1"/>
          <w:numId w:val="26"/>
        </w:numPr>
        <w:ind w:leftChars="0"/>
        <w:rPr>
          <w:rFonts w:eastAsia="ＭＳ ゴシック"/>
        </w:rPr>
      </w:pPr>
      <w:r w:rsidRPr="00C04756">
        <w:rPr>
          <w:rFonts w:eastAsia="ＭＳ ゴシック" w:hint="eastAsia"/>
        </w:rPr>
        <w:t>2</w:t>
      </w:r>
      <w:r w:rsidR="008B07F8">
        <w:rPr>
          <w:rFonts w:eastAsia="ＭＳ ゴシック" w:hint="eastAsia"/>
        </w:rPr>
        <w:t>017</w:t>
      </w:r>
      <w:r w:rsidRPr="00C04756">
        <w:rPr>
          <w:rFonts w:eastAsia="ＭＳ ゴシック" w:hint="eastAsia"/>
        </w:rPr>
        <w:t>年</w:t>
      </w:r>
      <w:r w:rsidR="00232CDE">
        <w:rPr>
          <w:rFonts w:eastAsia="ＭＳ ゴシック" w:hint="eastAsia"/>
        </w:rPr>
        <w:t>2</w:t>
      </w:r>
      <w:r w:rsidRPr="00C04756">
        <w:rPr>
          <w:rFonts w:eastAsia="ＭＳ ゴシック" w:hint="eastAsia"/>
        </w:rPr>
        <w:t>月上旬～</w:t>
      </w:r>
      <w:r w:rsidR="00232CDE">
        <w:rPr>
          <w:rFonts w:eastAsia="ＭＳ ゴシック" w:hint="eastAsia"/>
        </w:rPr>
        <w:t>2</w:t>
      </w:r>
      <w:r w:rsidR="006B395B" w:rsidRPr="00C04756">
        <w:rPr>
          <w:rFonts w:eastAsia="ＭＳ ゴシック" w:hint="eastAsia"/>
        </w:rPr>
        <w:t>月</w:t>
      </w:r>
      <w:r w:rsidR="000B5925" w:rsidRPr="00C04756">
        <w:rPr>
          <w:rFonts w:eastAsia="ＭＳ ゴシック" w:hint="eastAsia"/>
        </w:rPr>
        <w:t>中旬</w:t>
      </w:r>
    </w:p>
    <w:p w:rsidR="00B36AA8" w:rsidRPr="00E40568" w:rsidRDefault="006B395B" w:rsidP="00B36AA8">
      <w:pPr>
        <w:pStyle w:val="a0"/>
        <w:ind w:leftChars="0" w:left="489" w:firstLine="601"/>
        <w:rPr>
          <w:rFonts w:ascii="ＭＳ 明朝" w:eastAsia="ＭＳ 明朝" w:hAnsi="ＭＳ 明朝"/>
        </w:rPr>
      </w:pPr>
      <w:r w:rsidRPr="00E40568">
        <w:rPr>
          <w:rFonts w:ascii="ＭＳ 明朝" w:eastAsia="ＭＳ 明朝" w:hAnsi="ＭＳ 明朝" w:hint="eastAsia"/>
        </w:rPr>
        <w:t>クラス図、データベース設計</w:t>
      </w:r>
      <w:r w:rsidR="00B36AA8" w:rsidRPr="00E40568">
        <w:rPr>
          <w:rFonts w:ascii="ＭＳ 明朝" w:eastAsia="ＭＳ 明朝" w:hAnsi="ＭＳ 明朝" w:hint="eastAsia"/>
        </w:rPr>
        <w:t xml:space="preserve">　デザイン打ち合わせ</w:t>
      </w:r>
    </w:p>
    <w:p w:rsidR="00CF39D2" w:rsidRPr="00DF18B2" w:rsidRDefault="00CF39D2" w:rsidP="00B36AA8">
      <w:pPr>
        <w:pStyle w:val="a0"/>
        <w:ind w:leftChars="0" w:left="0"/>
        <w:rPr>
          <w:rFonts w:eastAsia="ＭＳ ゴシック"/>
        </w:rPr>
      </w:pPr>
    </w:p>
    <w:p w:rsidR="00C04756" w:rsidRDefault="008B07F8" w:rsidP="00C04756">
      <w:pPr>
        <w:pStyle w:val="a0"/>
        <w:numPr>
          <w:ilvl w:val="1"/>
          <w:numId w:val="26"/>
        </w:numPr>
        <w:ind w:leftChars="0"/>
        <w:rPr>
          <w:rFonts w:eastAsia="ＭＳ ゴシック"/>
        </w:rPr>
      </w:pPr>
      <w:r>
        <w:rPr>
          <w:rFonts w:eastAsia="ＭＳ ゴシック" w:hint="eastAsia"/>
        </w:rPr>
        <w:t>2017</w:t>
      </w:r>
      <w:r w:rsidR="00C04756">
        <w:rPr>
          <w:rFonts w:eastAsia="ＭＳ ゴシック" w:hint="eastAsia"/>
        </w:rPr>
        <w:t>年2</w:t>
      </w:r>
      <w:r w:rsidR="006B395B" w:rsidRPr="00DF18B2">
        <w:rPr>
          <w:rFonts w:eastAsia="ＭＳ ゴシック" w:hint="eastAsia"/>
        </w:rPr>
        <w:t>月</w:t>
      </w:r>
      <w:r w:rsidR="004E2441">
        <w:rPr>
          <w:rFonts w:eastAsia="ＭＳ ゴシック" w:hint="eastAsia"/>
        </w:rPr>
        <w:t>中</w:t>
      </w:r>
      <w:r w:rsidR="004E2441" w:rsidRPr="00C04756">
        <w:rPr>
          <w:rFonts w:eastAsia="ＭＳ ゴシック" w:hint="eastAsia"/>
        </w:rPr>
        <w:t>旬</w:t>
      </w:r>
      <w:r w:rsidR="00C04756">
        <w:rPr>
          <w:rFonts w:eastAsia="ＭＳ ゴシック" w:hint="eastAsia"/>
        </w:rPr>
        <w:t>～</w:t>
      </w:r>
      <w:r w:rsidR="001E37EF">
        <w:rPr>
          <w:rFonts w:eastAsia="ＭＳ ゴシック" w:hint="eastAsia"/>
        </w:rPr>
        <w:t>2017</w:t>
      </w:r>
      <w:r w:rsidR="00C04756">
        <w:rPr>
          <w:rFonts w:eastAsia="ＭＳ ゴシック" w:hint="eastAsia"/>
        </w:rPr>
        <w:t>年3</w:t>
      </w:r>
      <w:r w:rsidR="00CF39D2" w:rsidRPr="00DF18B2">
        <w:rPr>
          <w:rFonts w:eastAsia="ＭＳ ゴシック" w:hint="eastAsia"/>
        </w:rPr>
        <w:t>月</w:t>
      </w:r>
      <w:r w:rsidR="004E2441">
        <w:rPr>
          <w:rFonts w:eastAsia="ＭＳ ゴシック" w:hint="eastAsia"/>
        </w:rPr>
        <w:t>上</w:t>
      </w:r>
      <w:r w:rsidR="004E2441" w:rsidRPr="00C04756">
        <w:rPr>
          <w:rFonts w:eastAsia="ＭＳ ゴシック" w:hint="eastAsia"/>
        </w:rPr>
        <w:t>旬</w:t>
      </w:r>
    </w:p>
    <w:p w:rsidR="00C04756" w:rsidRPr="00E40568" w:rsidRDefault="004E2441" w:rsidP="00C04756">
      <w:pPr>
        <w:pStyle w:val="a0"/>
        <w:ind w:leftChars="0" w:left="1090"/>
        <w:rPr>
          <w:rFonts w:ascii="ＭＳ 明朝" w:eastAsia="ＭＳ 明朝" w:hAnsi="ＭＳ 明朝"/>
        </w:rPr>
      </w:pPr>
      <w:r w:rsidRPr="00E40568">
        <w:rPr>
          <w:rFonts w:ascii="ＭＳ 明朝" w:eastAsia="ＭＳ 明朝" w:hAnsi="ＭＳ 明朝" w:hint="eastAsia"/>
        </w:rPr>
        <w:t>実装</w:t>
      </w:r>
    </w:p>
    <w:p w:rsidR="00240884" w:rsidRPr="00DF18B2" w:rsidRDefault="00240884" w:rsidP="00240884">
      <w:pPr>
        <w:pStyle w:val="a0"/>
        <w:ind w:leftChars="0" w:left="1090"/>
        <w:rPr>
          <w:rFonts w:eastAsia="ＭＳ ゴシック"/>
        </w:rPr>
      </w:pPr>
    </w:p>
    <w:p w:rsidR="00824B95" w:rsidRPr="00DF18B2" w:rsidRDefault="00824B95" w:rsidP="00824B95">
      <w:pPr>
        <w:pStyle w:val="a0"/>
        <w:ind w:left="525"/>
        <w:rPr>
          <w:rFonts w:eastAsia="ＭＳ ゴシック"/>
        </w:rPr>
      </w:pPr>
    </w:p>
    <w:p w:rsidR="005E2796" w:rsidRPr="00DF18B2" w:rsidRDefault="005E2796" w:rsidP="005E2796">
      <w:pPr>
        <w:pStyle w:val="2"/>
        <w:ind w:left="777" w:right="210"/>
        <w:rPr>
          <w:rFonts w:eastAsia="ＭＳ ゴシック"/>
        </w:rPr>
      </w:pPr>
      <w:bookmarkStart w:id="4" w:name="_Toc256064271"/>
      <w:bookmarkStart w:id="5" w:name="_Toc319070461"/>
      <w:r w:rsidRPr="00DF18B2">
        <w:rPr>
          <w:rFonts w:eastAsia="ＭＳ ゴシック" w:hint="eastAsia"/>
        </w:rPr>
        <w:t>環境</w:t>
      </w:r>
      <w:bookmarkEnd w:id="4"/>
      <w:bookmarkEnd w:id="5"/>
    </w:p>
    <w:p w:rsidR="005E2796" w:rsidRPr="00DF18B2" w:rsidRDefault="005E2796" w:rsidP="005E2796">
      <w:pPr>
        <w:pStyle w:val="a0"/>
        <w:ind w:leftChars="0"/>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開発環境</w:t>
      </w:r>
    </w:p>
    <w:p w:rsidR="005E2796" w:rsidRPr="00DF18B2" w:rsidRDefault="005E2796" w:rsidP="005E2796">
      <w:pPr>
        <w:pStyle w:val="a0"/>
        <w:ind w:left="525"/>
        <w:rPr>
          <w:rFonts w:eastAsia="ＭＳ ゴシック"/>
        </w:rPr>
      </w:pPr>
      <w:r w:rsidRPr="00DF18B2">
        <w:rPr>
          <w:rFonts w:eastAsia="ＭＳ ゴシック" w:hint="eastAsia"/>
        </w:rPr>
        <w:t>OS：</w:t>
      </w:r>
      <w:r w:rsidR="001B471E">
        <w:rPr>
          <w:rFonts w:eastAsia="ＭＳ ゴシック" w:hint="eastAsia"/>
        </w:rPr>
        <w:t>Windows 10</w:t>
      </w:r>
      <w:r w:rsidR="006F0384">
        <w:rPr>
          <w:rFonts w:eastAsia="ＭＳ ゴシック" w:hint="eastAsia"/>
        </w:rPr>
        <w:t xml:space="preserve"> Pro</w:t>
      </w:r>
    </w:p>
    <w:p w:rsidR="005E2796" w:rsidRPr="00DF18B2" w:rsidRDefault="005E2796" w:rsidP="005E2796">
      <w:pPr>
        <w:pStyle w:val="a0"/>
        <w:ind w:left="525"/>
        <w:rPr>
          <w:rFonts w:eastAsia="ＭＳ ゴシック"/>
        </w:rPr>
      </w:pPr>
      <w:r w:rsidRPr="00DF18B2">
        <w:rPr>
          <w:rFonts w:eastAsia="ＭＳ ゴシック" w:hint="eastAsia"/>
        </w:rPr>
        <w:t>開発言語：</w:t>
      </w:r>
      <w:r w:rsidR="001B471E">
        <w:rPr>
          <w:rFonts w:eastAsia="ＭＳ ゴシック"/>
        </w:rPr>
        <w:t>java</w:t>
      </w:r>
      <w:r w:rsidR="008B07F8">
        <w:rPr>
          <w:rFonts w:eastAsia="ＭＳ ゴシック"/>
        </w:rPr>
        <w:t xml:space="preserve"> 7</w:t>
      </w:r>
    </w:p>
    <w:p w:rsidR="005E2796" w:rsidRPr="00DF18B2" w:rsidRDefault="005E2796" w:rsidP="005E2796">
      <w:pPr>
        <w:pStyle w:val="a0"/>
        <w:ind w:left="525"/>
        <w:rPr>
          <w:rFonts w:eastAsia="ＭＳ ゴシック"/>
        </w:rPr>
      </w:pPr>
      <w:r w:rsidRPr="00DF18B2">
        <w:rPr>
          <w:rFonts w:eastAsia="ＭＳ ゴシック" w:hint="eastAsia"/>
        </w:rPr>
        <w:t>データベース：</w:t>
      </w:r>
      <w:r w:rsidR="003D54DA">
        <w:rPr>
          <w:rFonts w:eastAsia="ＭＳ ゴシック" w:hint="eastAsia"/>
        </w:rPr>
        <w:t>Oracle Database 11g</w:t>
      </w:r>
    </w:p>
    <w:p w:rsidR="005E2796" w:rsidRPr="00DF18B2" w:rsidRDefault="009F0250" w:rsidP="005E2796">
      <w:pPr>
        <w:pStyle w:val="a0"/>
        <w:ind w:left="525"/>
        <w:rPr>
          <w:rFonts w:eastAsia="ＭＳ ゴシック"/>
        </w:rPr>
      </w:pPr>
      <w:r>
        <w:rPr>
          <w:rFonts w:eastAsia="ＭＳ ゴシック" w:hint="eastAsia"/>
        </w:rPr>
        <w:t>エデ</w:t>
      </w:r>
      <w:r w:rsidR="004E2441">
        <w:rPr>
          <w:rFonts w:eastAsia="ＭＳ ゴシック" w:hint="eastAsia"/>
        </w:rPr>
        <w:t>ィタ：サクラエディタ</w:t>
      </w:r>
      <w:r w:rsidR="004C2365">
        <w:rPr>
          <w:rFonts w:eastAsia="ＭＳ ゴシック" w:hint="eastAsia"/>
        </w:rPr>
        <w:t>、</w:t>
      </w:r>
      <w:r w:rsidR="00AA59EB">
        <w:rPr>
          <w:rFonts w:eastAsia="ＭＳ ゴシック"/>
        </w:rPr>
        <w:t>Atom</w:t>
      </w:r>
      <w:r w:rsidR="00AA59EB">
        <w:rPr>
          <w:rFonts w:eastAsia="ＭＳ ゴシック" w:hint="eastAsia"/>
        </w:rPr>
        <w:t>、Sublime</w:t>
      </w:r>
    </w:p>
    <w:p w:rsidR="005E2796" w:rsidRPr="00DF18B2" w:rsidRDefault="005E2796" w:rsidP="005E2796">
      <w:pPr>
        <w:pStyle w:val="a0"/>
        <w:ind w:left="525"/>
        <w:rPr>
          <w:rFonts w:eastAsia="ＭＳ ゴシック"/>
        </w:rPr>
      </w:pPr>
      <w:r w:rsidRPr="00DF18B2">
        <w:rPr>
          <w:rFonts w:eastAsia="ＭＳ ゴシック" w:hint="eastAsia"/>
        </w:rPr>
        <w:t>サーバー：</w:t>
      </w:r>
      <w:r w:rsidR="001B471E">
        <w:rPr>
          <w:rFonts w:eastAsia="ＭＳ ゴシック" w:hint="eastAsia"/>
        </w:rPr>
        <w:t>Apache Tomcat</w:t>
      </w:r>
      <w:r w:rsidR="001B471E">
        <w:rPr>
          <w:rFonts w:eastAsia="ＭＳ ゴシック"/>
        </w:rPr>
        <w:t>7</w:t>
      </w:r>
    </w:p>
    <w:p w:rsidR="005E2796" w:rsidRPr="00DF18B2" w:rsidRDefault="005E2796" w:rsidP="005E2796">
      <w:pPr>
        <w:pStyle w:val="a0"/>
        <w:ind w:left="525"/>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動作環境</w:t>
      </w:r>
    </w:p>
    <w:p w:rsidR="00F52DE5" w:rsidRDefault="005E2796" w:rsidP="00047A1C">
      <w:pPr>
        <w:pStyle w:val="a0"/>
        <w:ind w:left="525"/>
        <w:rPr>
          <w:rFonts w:ascii="Segoe UI" w:hAnsi="Segoe UI" w:cs="Segoe UI"/>
          <w:color w:val="303942"/>
          <w:sz w:val="18"/>
          <w:szCs w:val="18"/>
        </w:rPr>
      </w:pPr>
      <w:r w:rsidRPr="00DF18B2">
        <w:rPr>
          <w:rFonts w:eastAsia="ＭＳ ゴシック" w:hint="eastAsia"/>
        </w:rPr>
        <w:t>ブラウザ：</w:t>
      </w:r>
      <w:r w:rsidR="001B471E">
        <w:rPr>
          <w:rFonts w:eastAsia="ＭＳ ゴシック"/>
        </w:rPr>
        <w:t>google</w:t>
      </w:r>
      <w:r w:rsidR="001B471E">
        <w:rPr>
          <w:rFonts w:eastAsia="ＭＳ ゴシック" w:hint="eastAsia"/>
        </w:rPr>
        <w:t xml:space="preserve"> chrome</w:t>
      </w:r>
      <w:r w:rsidR="008B07F8">
        <w:rPr>
          <w:rFonts w:eastAsia="ＭＳ ゴシック"/>
        </w:rPr>
        <w:t xml:space="preserve"> ver.</w:t>
      </w:r>
      <w:r w:rsidR="008B07F8" w:rsidRPr="008B07F8">
        <w:rPr>
          <w:rFonts w:eastAsia="ＭＳ ゴシック" w:hint="eastAsia"/>
        </w:rPr>
        <w:t xml:space="preserve"> </w:t>
      </w:r>
      <w:r w:rsidR="008B07F8">
        <w:rPr>
          <w:rFonts w:eastAsia="ＭＳ ゴシック" w:hint="eastAsia"/>
        </w:rPr>
        <w:t>56.0.2924.87</w:t>
      </w:r>
    </w:p>
    <w:p w:rsidR="008B07F8" w:rsidRPr="00DF18B2" w:rsidRDefault="008B07F8" w:rsidP="008B07F8">
      <w:pPr>
        <w:pStyle w:val="a0"/>
        <w:ind w:leftChars="119"/>
        <w:rPr>
          <w:rFonts w:eastAsia="ＭＳ ゴシック"/>
        </w:rPr>
      </w:pPr>
    </w:p>
    <w:p w:rsidR="00CD32F0" w:rsidRPr="00DF18B2" w:rsidRDefault="00CD32F0" w:rsidP="002713A0">
      <w:pPr>
        <w:pStyle w:val="a0"/>
        <w:ind w:leftChars="0" w:left="0"/>
        <w:rPr>
          <w:rFonts w:eastAsia="ＭＳ ゴシック"/>
        </w:rPr>
      </w:pPr>
    </w:p>
    <w:p w:rsidR="00972848" w:rsidRPr="00DF18B2" w:rsidRDefault="004316E3" w:rsidP="00565E92">
      <w:pPr>
        <w:pStyle w:val="1"/>
        <w:ind w:left="635" w:right="210"/>
        <w:rPr>
          <w:rFonts w:ascii="ＭＳ ゴシック" w:eastAsia="ＭＳ ゴシック" w:hAnsi="ＭＳ ゴシック"/>
        </w:rPr>
      </w:pPr>
      <w:bookmarkStart w:id="6" w:name="_Toc319070462"/>
      <w:r w:rsidRPr="00DF18B2">
        <w:rPr>
          <w:rFonts w:ascii="ＭＳ ゴシック" w:eastAsia="ＭＳ ゴシック" w:hAnsi="ＭＳ ゴシック" w:hint="eastAsia"/>
        </w:rPr>
        <w:t>アプリケーション概要</w:t>
      </w:r>
      <w:bookmarkEnd w:id="6"/>
    </w:p>
    <w:p w:rsidR="00767EF9" w:rsidRPr="00DF18B2" w:rsidRDefault="004316E3" w:rsidP="00767EF9">
      <w:pPr>
        <w:pStyle w:val="2"/>
        <w:ind w:left="777" w:right="210"/>
        <w:rPr>
          <w:rFonts w:eastAsia="ＭＳ ゴシック"/>
        </w:rPr>
      </w:pPr>
      <w:bookmarkStart w:id="7" w:name="_Toc319070463"/>
      <w:r w:rsidRPr="00DF18B2">
        <w:rPr>
          <w:rFonts w:eastAsia="ＭＳ ゴシック" w:hint="eastAsia"/>
        </w:rPr>
        <w:t>アプリケーション名</w:t>
      </w:r>
      <w:bookmarkEnd w:id="7"/>
    </w:p>
    <w:p w:rsidR="00BE35EA" w:rsidRDefault="00BE35EA" w:rsidP="00694236">
      <w:pPr>
        <w:pStyle w:val="a0"/>
        <w:ind w:left="525"/>
        <w:rPr>
          <w:rFonts w:eastAsia="ＭＳ ゴシック"/>
        </w:rPr>
      </w:pPr>
    </w:p>
    <w:p w:rsidR="009E0A10" w:rsidRPr="00BE35EA" w:rsidRDefault="00DA6A94" w:rsidP="00232CDE">
      <w:pPr>
        <w:pStyle w:val="a0"/>
        <w:ind w:left="525"/>
        <w:rPr>
          <w:rFonts w:eastAsia="ＭＳ ゴシック"/>
        </w:rPr>
      </w:pPr>
      <w:r w:rsidRPr="00DF18B2">
        <w:rPr>
          <w:rFonts w:eastAsia="ＭＳ ゴシック" w:hint="eastAsia"/>
        </w:rPr>
        <w:t>アプリケーション名</w:t>
      </w:r>
      <w:r w:rsidR="004D3578" w:rsidRPr="00DF18B2">
        <w:rPr>
          <w:rFonts w:eastAsia="ＭＳ ゴシック" w:hint="eastAsia"/>
        </w:rPr>
        <w:t>：</w:t>
      </w:r>
      <w:r w:rsidR="00AA59EB">
        <w:rPr>
          <w:rFonts w:eastAsia="ＭＳ ゴシック" w:hint="eastAsia"/>
        </w:rPr>
        <w:t xml:space="preserve">ひろちゃんねる　</w:t>
      </w:r>
      <w:r w:rsidR="00AA59EB">
        <w:rPr>
          <w:rFonts w:eastAsia="ＭＳ ゴシック"/>
        </w:rPr>
        <w:t>-</w:t>
      </w:r>
      <w:proofErr w:type="spellStart"/>
      <w:r w:rsidR="00AA59EB">
        <w:rPr>
          <w:rFonts w:eastAsia="ＭＳ ゴシック" w:hint="eastAsia"/>
        </w:rPr>
        <w:t>hirochannel</w:t>
      </w:r>
      <w:proofErr w:type="spellEnd"/>
      <w:r w:rsidR="00AA59EB">
        <w:rPr>
          <w:rFonts w:eastAsia="ＭＳ ゴシック" w:hint="eastAsia"/>
        </w:rPr>
        <w:t>-</w:t>
      </w:r>
    </w:p>
    <w:p w:rsidR="007E4F6A" w:rsidRPr="00AA59EB" w:rsidRDefault="007E4F6A" w:rsidP="00767EF9">
      <w:pPr>
        <w:pStyle w:val="a0"/>
        <w:ind w:left="525"/>
        <w:rPr>
          <w:rFonts w:eastAsia="ＭＳ ゴシック"/>
        </w:rPr>
      </w:pPr>
    </w:p>
    <w:p w:rsidR="007E4F6A" w:rsidRPr="00DF18B2" w:rsidRDefault="004316E3" w:rsidP="007E4F6A">
      <w:pPr>
        <w:pStyle w:val="2"/>
        <w:ind w:left="777" w:right="210"/>
        <w:rPr>
          <w:rFonts w:eastAsia="ＭＳ ゴシック"/>
        </w:rPr>
      </w:pPr>
      <w:bookmarkStart w:id="8" w:name="_Toc319070464"/>
      <w:r w:rsidRPr="00DF18B2">
        <w:rPr>
          <w:rFonts w:eastAsia="ＭＳ ゴシック" w:hint="eastAsia"/>
        </w:rPr>
        <w:t>コンセプト</w:t>
      </w:r>
      <w:bookmarkEnd w:id="8"/>
    </w:p>
    <w:p w:rsidR="004316E3" w:rsidRPr="00DF18B2" w:rsidRDefault="004316E3" w:rsidP="00767EF9">
      <w:pPr>
        <w:pStyle w:val="a0"/>
        <w:ind w:left="525"/>
        <w:rPr>
          <w:rFonts w:eastAsia="ＭＳ ゴシック"/>
        </w:rPr>
      </w:pPr>
    </w:p>
    <w:p w:rsidR="004316E3" w:rsidRPr="00DF18B2" w:rsidRDefault="004316E3" w:rsidP="004316E3">
      <w:pPr>
        <w:pStyle w:val="a0"/>
        <w:ind w:leftChars="0" w:left="525"/>
        <w:rPr>
          <w:rFonts w:eastAsia="ＭＳ ゴシック"/>
          <w:b/>
          <w:sz w:val="24"/>
          <w:szCs w:val="24"/>
        </w:rPr>
      </w:pPr>
      <w:r w:rsidRPr="00DF18B2">
        <w:rPr>
          <w:rFonts w:eastAsia="ＭＳ ゴシック" w:hint="eastAsia"/>
          <w:sz w:val="24"/>
          <w:szCs w:val="24"/>
        </w:rPr>
        <w:t>概要：</w:t>
      </w:r>
      <w:r w:rsidR="005F306C">
        <w:rPr>
          <w:rFonts w:eastAsia="ＭＳ ゴシック" w:hint="eastAsia"/>
          <w:sz w:val="24"/>
          <w:szCs w:val="24"/>
        </w:rPr>
        <w:t>マルチスレッド型</w:t>
      </w:r>
      <w:r w:rsidR="00232CDE" w:rsidRPr="00B65BBF">
        <w:rPr>
          <w:rFonts w:eastAsia="ＭＳ ゴシック" w:hint="eastAsia"/>
          <w:sz w:val="24"/>
          <w:szCs w:val="24"/>
        </w:rPr>
        <w:t>掲示板</w:t>
      </w:r>
    </w:p>
    <w:p w:rsidR="004316E3" w:rsidRDefault="004316E3" w:rsidP="00CA5649">
      <w:pPr>
        <w:pStyle w:val="a0"/>
        <w:ind w:leftChars="119"/>
        <w:rPr>
          <w:rFonts w:eastAsia="ＭＳ ゴシック"/>
        </w:rPr>
      </w:pPr>
    </w:p>
    <w:p w:rsidR="00AA59EB" w:rsidRDefault="00AA59EB" w:rsidP="00AA59EB">
      <w:pPr>
        <w:pStyle w:val="a0"/>
        <w:ind w:left="525" w:firstLineChars="100" w:firstLine="220"/>
        <w:rPr>
          <w:rFonts w:ascii="ＭＳ 明朝" w:eastAsia="ＭＳ 明朝" w:hAnsi="ＭＳ 明朝"/>
        </w:rPr>
      </w:pPr>
      <w:r>
        <w:rPr>
          <w:rFonts w:ascii="ＭＳ 明朝" w:eastAsia="ＭＳ 明朝" w:hAnsi="ＭＳ 明朝" w:hint="eastAsia"/>
        </w:rPr>
        <w:t>様々な広い</w:t>
      </w:r>
      <w:r w:rsidR="00F01A13">
        <w:rPr>
          <w:rFonts w:ascii="ＭＳ 明朝" w:eastAsia="ＭＳ 明朝" w:hAnsi="ＭＳ 明朝" w:hint="eastAsia"/>
        </w:rPr>
        <w:t>話題に合わせて複数のスレッドが建てられるよう、マルチスレッド型の掲示板にしました。</w:t>
      </w:r>
    </w:p>
    <w:p w:rsidR="002C42E0" w:rsidRDefault="002C42E0" w:rsidP="00AA59EB">
      <w:pPr>
        <w:pStyle w:val="a0"/>
        <w:ind w:left="525" w:firstLineChars="100" w:firstLine="220"/>
        <w:rPr>
          <w:rFonts w:ascii="ＭＳ 明朝" w:eastAsia="ＭＳ 明朝" w:hAnsi="ＭＳ 明朝"/>
        </w:rPr>
      </w:pPr>
      <w:r>
        <w:rPr>
          <w:rFonts w:ascii="ＭＳ 明朝" w:eastAsia="ＭＳ 明朝" w:hAnsi="ＭＳ 明朝" w:hint="eastAsia"/>
        </w:rPr>
        <w:t>使いやすく、直感的な操作が可能なインターフェイスを目指して作りました。</w:t>
      </w:r>
    </w:p>
    <w:p w:rsidR="00AA59EB" w:rsidRPr="00AA59EB" w:rsidRDefault="00AA59EB" w:rsidP="00AA59EB">
      <w:pPr>
        <w:pStyle w:val="a0"/>
        <w:ind w:left="525" w:firstLineChars="100" w:firstLine="220"/>
        <w:rPr>
          <w:rFonts w:ascii="ＭＳ 明朝" w:eastAsia="ＭＳ 明朝" w:hAnsi="ＭＳ 明朝"/>
        </w:rPr>
      </w:pPr>
    </w:p>
    <w:p w:rsidR="007E4F6A" w:rsidRDefault="007E4F6A" w:rsidP="002C42E0">
      <w:pPr>
        <w:pStyle w:val="a0"/>
        <w:ind w:leftChars="0" w:left="0"/>
        <w:rPr>
          <w:rFonts w:eastAsia="ＭＳ ゴシック"/>
        </w:rPr>
      </w:pPr>
    </w:p>
    <w:p w:rsidR="002C42E0" w:rsidRPr="00DF18B2" w:rsidRDefault="002C42E0" w:rsidP="002C42E0">
      <w:pPr>
        <w:pStyle w:val="a0"/>
        <w:ind w:leftChars="0" w:left="0"/>
        <w:rPr>
          <w:rFonts w:eastAsia="ＭＳ ゴシック"/>
        </w:rPr>
      </w:pPr>
    </w:p>
    <w:p w:rsidR="00D243E7" w:rsidRPr="00D243E7" w:rsidRDefault="00565E92" w:rsidP="00D243E7">
      <w:pPr>
        <w:pStyle w:val="2"/>
        <w:ind w:left="777" w:right="210"/>
        <w:rPr>
          <w:rFonts w:eastAsia="ＭＳ ゴシック"/>
        </w:rPr>
      </w:pPr>
      <w:bookmarkStart w:id="9" w:name="_Toc319070465"/>
      <w:r w:rsidRPr="00DF18B2">
        <w:rPr>
          <w:rFonts w:eastAsia="ＭＳ ゴシック" w:hint="eastAsia"/>
        </w:rPr>
        <w:t>機能</w:t>
      </w:r>
      <w:r w:rsidR="004316E3" w:rsidRPr="00DF18B2">
        <w:rPr>
          <w:rFonts w:eastAsia="ＭＳ ゴシック" w:hint="eastAsia"/>
        </w:rPr>
        <w:t>一覧</w:t>
      </w:r>
      <w:bookmarkStart w:id="10" w:name="_Toc255829398"/>
      <w:bookmarkStart w:id="11" w:name="_Toc255835520"/>
      <w:bookmarkStart w:id="12" w:name="_Toc256028509"/>
      <w:bookmarkEnd w:id="9"/>
    </w:p>
    <w:p w:rsidR="007C6F92" w:rsidRDefault="007C6F92" w:rsidP="007C6F92">
      <w:pPr>
        <w:pStyle w:val="a1"/>
        <w:ind w:leftChars="0" w:left="0"/>
      </w:pPr>
    </w:p>
    <w:p w:rsidR="007C6F92" w:rsidRDefault="0079757E" w:rsidP="007C6F92">
      <w:pPr>
        <w:pStyle w:val="3"/>
        <w:numPr>
          <w:ilvl w:val="0"/>
          <w:numId w:val="26"/>
        </w:numPr>
        <w:ind w:leftChars="0" w:right="210" w:firstLineChars="0"/>
        <w:rPr>
          <w:rFonts w:eastAsia="ＭＳ ゴシック"/>
          <w:b w:val="0"/>
        </w:rPr>
      </w:pPr>
      <w:bookmarkStart w:id="13" w:name="_Toc319070466"/>
      <w:r>
        <w:rPr>
          <w:rFonts w:eastAsia="ＭＳ ゴシック" w:hint="eastAsia"/>
          <w:b w:val="0"/>
        </w:rPr>
        <w:t>一般ユーザ</w:t>
      </w:r>
      <w:bookmarkEnd w:id="13"/>
    </w:p>
    <w:p w:rsidR="004A0473" w:rsidRDefault="007C6F92" w:rsidP="0079757E">
      <w:pPr>
        <w:pStyle w:val="a1"/>
        <w:ind w:leftChars="0" w:left="851"/>
        <w:rPr>
          <w:rFonts w:ascii="ＭＳ 明朝" w:hAnsi="ＭＳ 明朝"/>
        </w:rPr>
      </w:pPr>
      <w:r>
        <w:rPr>
          <w:rFonts w:ascii="ＭＳ 明朝" w:hAnsi="ＭＳ 明朝" w:hint="eastAsia"/>
        </w:rPr>
        <w:t>・</w:t>
      </w:r>
      <w:r w:rsidR="0079757E">
        <w:rPr>
          <w:rFonts w:ascii="ＭＳ 明朝" w:hAnsi="ＭＳ 明朝" w:hint="eastAsia"/>
        </w:rPr>
        <w:t>スレッドの作成</w:t>
      </w:r>
    </w:p>
    <w:p w:rsidR="004A0473" w:rsidRDefault="002C42E0" w:rsidP="0079757E">
      <w:pPr>
        <w:pStyle w:val="a1"/>
        <w:ind w:leftChars="0" w:left="851"/>
        <w:rPr>
          <w:rFonts w:ascii="ＭＳ 明朝" w:hAnsi="ＭＳ 明朝"/>
        </w:rPr>
      </w:pPr>
      <w:r>
        <w:rPr>
          <w:rFonts w:ascii="ＭＳ 明朝" w:hAnsi="ＭＳ 明朝" w:hint="eastAsia"/>
        </w:rPr>
        <w:t>・スレッド一覧の表示</w:t>
      </w:r>
    </w:p>
    <w:p w:rsidR="004A0473" w:rsidRDefault="00682101" w:rsidP="00682101">
      <w:pPr>
        <w:pStyle w:val="a1"/>
        <w:ind w:leftChars="0" w:left="851"/>
        <w:rPr>
          <w:rFonts w:ascii="ＭＳ 明朝" w:hAnsi="ＭＳ 明朝"/>
        </w:rPr>
      </w:pPr>
      <w:r>
        <w:rPr>
          <w:rFonts w:ascii="ＭＳ 明朝" w:hAnsi="ＭＳ 明朝" w:hint="eastAsia"/>
        </w:rPr>
        <w:t>・レスの投稿</w:t>
      </w:r>
    </w:p>
    <w:p w:rsidR="00F01A13" w:rsidRDefault="00F01A13" w:rsidP="00682101">
      <w:pPr>
        <w:pStyle w:val="a1"/>
        <w:ind w:leftChars="0" w:left="851"/>
        <w:rPr>
          <w:rFonts w:ascii="ＭＳ 明朝" w:hAnsi="ＭＳ 明朝"/>
        </w:rPr>
      </w:pPr>
      <w:r>
        <w:rPr>
          <w:rFonts w:ascii="ＭＳ 明朝" w:hAnsi="ＭＳ 明朝" w:hint="eastAsia"/>
        </w:rPr>
        <w:t>・レス閲覧</w:t>
      </w:r>
    </w:p>
    <w:p w:rsidR="002C42E0" w:rsidRDefault="002C42E0" w:rsidP="00682101">
      <w:pPr>
        <w:pStyle w:val="a1"/>
        <w:ind w:leftChars="0" w:left="851"/>
        <w:rPr>
          <w:rFonts w:ascii="ＭＳ 明朝" w:hAnsi="ＭＳ 明朝"/>
        </w:rPr>
      </w:pPr>
      <w:r>
        <w:rPr>
          <w:rFonts w:ascii="ＭＳ 明朝" w:hAnsi="ＭＳ 明朝" w:hint="eastAsia"/>
        </w:rPr>
        <w:t>・スレッド一覧へ戻る</w:t>
      </w:r>
    </w:p>
    <w:p w:rsidR="001B471E" w:rsidRDefault="001B471E" w:rsidP="00682101">
      <w:pPr>
        <w:pStyle w:val="a1"/>
        <w:ind w:leftChars="0" w:left="851"/>
        <w:rPr>
          <w:rFonts w:ascii="ＭＳ 明朝" w:hAnsi="ＭＳ 明朝"/>
        </w:rPr>
      </w:pPr>
      <w:r>
        <w:rPr>
          <w:rFonts w:ascii="ＭＳ 明朝" w:hAnsi="ＭＳ 明朝" w:hint="eastAsia"/>
        </w:rPr>
        <w:t>・更新</w:t>
      </w: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FB4771" w:rsidRDefault="00FB4771">
      <w:pPr>
        <w:widowControl/>
        <w:topLinePunct w:val="0"/>
        <w:jc w:val="left"/>
        <w:rPr>
          <w:rFonts w:ascii="ＭＳ 明朝" w:hAnsi="ＭＳ 明朝"/>
          <w:color w:val="BFBFBF"/>
          <w:sz w:val="16"/>
          <w:szCs w:val="16"/>
        </w:rPr>
      </w:pPr>
      <w:r>
        <w:rPr>
          <w:rFonts w:ascii="ＭＳ 明朝" w:hAnsi="ＭＳ 明朝"/>
          <w:color w:val="BFBFBF"/>
          <w:sz w:val="16"/>
          <w:szCs w:val="16"/>
        </w:rPr>
        <w:br w:type="page"/>
      </w:r>
    </w:p>
    <w:p w:rsidR="0079757E" w:rsidRPr="002446B8" w:rsidRDefault="0079757E" w:rsidP="001B471E">
      <w:pPr>
        <w:pStyle w:val="a1"/>
        <w:ind w:leftChars="0" w:left="851"/>
        <w:jc w:val="right"/>
        <w:rPr>
          <w:rFonts w:ascii="ＭＳ 明朝" w:hAnsi="ＭＳ 明朝"/>
          <w:color w:val="BFBFBF"/>
          <w:sz w:val="16"/>
          <w:szCs w:val="16"/>
        </w:rPr>
      </w:pPr>
    </w:p>
    <w:p w:rsidR="0093393B" w:rsidRDefault="0093393B" w:rsidP="00082741">
      <w:pPr>
        <w:pStyle w:val="2"/>
        <w:ind w:left="777" w:right="210"/>
        <w:rPr>
          <w:rFonts w:eastAsia="ＭＳ ゴシック"/>
        </w:rPr>
      </w:pPr>
      <w:bookmarkStart w:id="14" w:name="_Toc319070469"/>
      <w:bookmarkEnd w:id="10"/>
      <w:bookmarkEnd w:id="11"/>
      <w:bookmarkEnd w:id="12"/>
      <w:r w:rsidRPr="00DF18B2">
        <w:rPr>
          <w:rFonts w:eastAsia="ＭＳ ゴシック" w:hint="eastAsia"/>
        </w:rPr>
        <w:t>スクリーンショット</w:t>
      </w:r>
      <w:bookmarkEnd w:id="14"/>
    </w:p>
    <w:p w:rsidR="00FB4771" w:rsidRDefault="00267473" w:rsidP="00FB4771">
      <w:pPr>
        <w:pStyle w:val="a0"/>
        <w:ind w:leftChars="119"/>
      </w:pPr>
      <w:r>
        <w:t>スレッド一覧画面</w:t>
      </w:r>
    </w:p>
    <w:p w:rsidR="00DA65C3" w:rsidRDefault="00FB4771" w:rsidP="00DA65C3">
      <w:pPr>
        <w:pStyle w:val="a0"/>
        <w:ind w:leftChars="119"/>
      </w:pPr>
      <w:r>
        <w:rPr>
          <w:noProof/>
        </w:rPr>
        <mc:AlternateContent>
          <mc:Choice Requires="wps">
            <w:drawing>
              <wp:anchor distT="0" distB="0" distL="114300" distR="114300" simplePos="0" relativeHeight="251659264" behindDoc="0" locked="0" layoutInCell="1" allowOverlap="1" wp14:anchorId="126A64B2" wp14:editId="16A5BE2F">
                <wp:simplePos x="0" y="0"/>
                <wp:positionH relativeFrom="column">
                  <wp:posOffset>137795</wp:posOffset>
                </wp:positionH>
                <wp:positionV relativeFrom="paragraph">
                  <wp:posOffset>11430</wp:posOffset>
                </wp:positionV>
                <wp:extent cx="5791200" cy="2667000"/>
                <wp:effectExtent l="0" t="0" r="19050" b="19050"/>
                <wp:wrapNone/>
                <wp:docPr id="7" name="正方形/長方形 7"/>
                <wp:cNvGraphicFramePr/>
                <a:graphic xmlns:a="http://schemas.openxmlformats.org/drawingml/2006/main">
                  <a:graphicData uri="http://schemas.microsoft.com/office/word/2010/wordprocessingShape">
                    <wps:wsp>
                      <wps:cNvSpPr/>
                      <wps:spPr>
                        <a:xfrm>
                          <a:off x="0" y="0"/>
                          <a:ext cx="5791200" cy="26670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B5D41" id="正方形/長方形 7" o:spid="_x0000_s1026" style="position:absolute;left:0;text-align:left;margin-left:10.85pt;margin-top:.9pt;width:456pt;height:21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" filled="f" strokecolor="#ed7d31 [3205]" strokeweight="1pt"/>
            </w:pict>
          </mc:Fallback>
        </mc:AlternateContent>
      </w:r>
      <w:r w:rsidR="00DA65C3">
        <w:pict>
          <v:shape id="_x0000_i1025" type="#_x0000_t75" style="width:452.75pt;height:246.5pt">
            <v:imagedata r:id="rId8" o:title="thrlist_2"/>
          </v:shape>
        </w:pict>
      </w:r>
    </w:p>
    <w:p w:rsidR="00DA65C3" w:rsidRPr="00DA65C3" w:rsidRDefault="00DA65C3" w:rsidP="00DA65C3">
      <w:pPr>
        <w:pStyle w:val="a0"/>
        <w:ind w:leftChars="119"/>
        <w:rPr>
          <w:rFonts w:hint="eastAsia"/>
        </w:rPr>
      </w:pPr>
    </w:p>
    <w:p w:rsidR="00DA65C3" w:rsidRPr="00FB4771" w:rsidRDefault="00DA65C3" w:rsidP="00FB4771">
      <w:pPr>
        <w:pStyle w:val="a0"/>
        <w:ind w:leftChars="0" w:left="0"/>
        <w:rPr>
          <w:rFonts w:eastAsia="ＭＳ ゴシック" w:hint="eastAsia"/>
          <w:noProof/>
        </w:rPr>
      </w:pPr>
      <w:r>
        <w:rPr>
          <w:rFonts w:eastAsia="ＭＳ ゴシック"/>
          <w:noProof/>
        </w:rPr>
        <mc:AlternateContent>
          <mc:Choice Requires="wps">
            <w:drawing>
              <wp:anchor distT="0" distB="0" distL="114300" distR="114300" simplePos="0" relativeHeight="251660288" behindDoc="0" locked="0" layoutInCell="1" allowOverlap="1" wp14:anchorId="6B6B64D8" wp14:editId="12089CB8">
                <wp:simplePos x="0" y="0"/>
                <wp:positionH relativeFrom="column">
                  <wp:posOffset>5732</wp:posOffset>
                </wp:positionH>
                <wp:positionV relativeFrom="paragraph">
                  <wp:posOffset>71154</wp:posOffset>
                </wp:positionV>
                <wp:extent cx="6112476" cy="3267075"/>
                <wp:effectExtent l="0" t="0" r="22225" b="28575"/>
                <wp:wrapNone/>
                <wp:docPr id="8" name="正方形/長方形 8"/>
                <wp:cNvGraphicFramePr/>
                <a:graphic xmlns:a="http://schemas.openxmlformats.org/drawingml/2006/main">
                  <a:graphicData uri="http://schemas.microsoft.com/office/word/2010/wordprocessingShape">
                    <wps:wsp>
                      <wps:cNvSpPr/>
                      <wps:spPr>
                        <a:xfrm>
                          <a:off x="0" y="0"/>
                          <a:ext cx="6112476" cy="32670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4F29E" id="正方形/長方形 8" o:spid="_x0000_s1026" style="position:absolute;left:0;text-align:left;margin-left:.45pt;margin-top:5.6pt;width:481.3pt;height:25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" filled="f" strokecolor="#ed7d31 [3205]" strokeweight="1pt"/>
            </w:pict>
          </mc:Fallback>
        </mc:AlternateContent>
      </w:r>
      <w:r>
        <w:rPr>
          <w:rFonts w:eastAsia="ＭＳ ゴシック" w:hint="eastAsia"/>
          <w:noProof/>
        </w:rPr>
        <w:pict>
          <v:shape id="_x0000_i1026" type="#_x0000_t75" style="width:481.3pt;height:239.35pt">
            <v:imagedata r:id="rId9" o:title="thrlist_1"/>
          </v:shape>
        </w:pict>
      </w:r>
    </w:p>
    <w:p w:rsidR="00DA65C3" w:rsidRDefault="00DA65C3">
      <w:pPr>
        <w:widowControl/>
        <w:topLinePunct w:val="0"/>
        <w:jc w:val="left"/>
        <w:rPr>
          <w:rFonts w:eastAsia="ＭＳ Ｐ明朝"/>
          <w:sz w:val="22"/>
          <w:szCs w:val="22"/>
        </w:rPr>
      </w:pPr>
      <w:r>
        <w:br w:type="page"/>
      </w:r>
    </w:p>
    <w:p w:rsidR="00267473" w:rsidRDefault="00267473" w:rsidP="00FB4771">
      <w:pPr>
        <w:pStyle w:val="a0"/>
        <w:ind w:leftChars="0"/>
      </w:pPr>
      <w:r>
        <w:lastRenderedPageBreak/>
        <w:t>レス画面</w:t>
      </w:r>
    </w:p>
    <w:p w:rsidR="00267473" w:rsidRDefault="00267473" w:rsidP="00DA65C3">
      <w:pPr>
        <w:pStyle w:val="a0"/>
        <w:ind w:leftChars="0"/>
        <w:rPr>
          <w:rFonts w:hint="eastAsia"/>
        </w:rPr>
      </w:pPr>
    </w:p>
    <w:p w:rsidR="00DA65C3" w:rsidRDefault="007D08AE" w:rsidP="00DA65C3">
      <w:pPr>
        <w:pStyle w:val="a0"/>
        <w:ind w:leftChars="0"/>
      </w:pPr>
      <w:r>
        <w:rPr>
          <w:noProof/>
        </w:rPr>
        <mc:AlternateContent>
          <mc:Choice Requires="wps">
            <w:drawing>
              <wp:anchor distT="0" distB="0" distL="114300" distR="114300" simplePos="0" relativeHeight="251661312" behindDoc="0" locked="0" layoutInCell="1" allowOverlap="1" wp14:anchorId="207FB904" wp14:editId="5EE9970F">
                <wp:simplePos x="0" y="0"/>
                <wp:positionH relativeFrom="column">
                  <wp:posOffset>145775</wp:posOffset>
                </wp:positionH>
                <wp:positionV relativeFrom="paragraph">
                  <wp:posOffset>13489</wp:posOffset>
                </wp:positionV>
                <wp:extent cx="5914768" cy="3550509"/>
                <wp:effectExtent l="0" t="0" r="10160" b="12065"/>
                <wp:wrapNone/>
                <wp:docPr id="10" name="正方形/長方形 10"/>
                <wp:cNvGraphicFramePr/>
                <a:graphic xmlns:a="http://schemas.openxmlformats.org/drawingml/2006/main">
                  <a:graphicData uri="http://schemas.microsoft.com/office/word/2010/wordprocessingShape">
                    <wps:wsp>
                      <wps:cNvSpPr/>
                      <wps:spPr>
                        <a:xfrm>
                          <a:off x="0" y="0"/>
                          <a:ext cx="5914768" cy="355050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80B4C" id="正方形/長方形 10" o:spid="_x0000_s1026" style="position:absolute;left:0;text-align:left;margin-left:11.5pt;margin-top:1.05pt;width:465.75pt;height:27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" filled="f" strokecolor="#ed7d31 [3205]" strokeweight="1pt"/>
            </w:pict>
          </mc:Fallback>
        </mc:AlternateContent>
      </w:r>
      <w:r w:rsidR="00DA65C3">
        <w:rPr>
          <w:noProof/>
        </w:rPr>
        <w:pict>
          <v:shape id="_x0000_i1027" type="#_x0000_t75" style="width:464.45pt;height:286.05pt">
            <v:imagedata r:id="rId10" o:title="Reslist_2"/>
          </v:shape>
        </w:pict>
      </w:r>
    </w:p>
    <w:p w:rsidR="00267473" w:rsidRDefault="00267473" w:rsidP="00FD3D39">
      <w:pPr>
        <w:pStyle w:val="a0"/>
        <w:ind w:leftChars="0" w:left="670"/>
      </w:pPr>
    </w:p>
    <w:p w:rsidR="00FB4771" w:rsidRDefault="00FB4771" w:rsidP="00FD3D39">
      <w:pPr>
        <w:pStyle w:val="a0"/>
        <w:ind w:leftChars="0" w:left="670"/>
      </w:pPr>
    </w:p>
    <w:p w:rsidR="00267473" w:rsidRDefault="007D08AE" w:rsidP="00FD3D39">
      <w:pPr>
        <w:pStyle w:val="a0"/>
        <w:ind w:leftChars="0" w:left="670"/>
      </w:pPr>
      <w:r>
        <w:rPr>
          <w:noProof/>
        </w:rPr>
        <mc:AlternateContent>
          <mc:Choice Requires="wps">
            <w:drawing>
              <wp:anchor distT="0" distB="0" distL="114300" distR="114300" simplePos="0" relativeHeight="251663360" behindDoc="0" locked="0" layoutInCell="1" allowOverlap="1" wp14:anchorId="00B88BFB" wp14:editId="42DEC2A0">
                <wp:simplePos x="0" y="0"/>
                <wp:positionH relativeFrom="column">
                  <wp:posOffset>423545</wp:posOffset>
                </wp:positionH>
                <wp:positionV relativeFrom="paragraph">
                  <wp:posOffset>30480</wp:posOffset>
                </wp:positionV>
                <wp:extent cx="5543550" cy="3400425"/>
                <wp:effectExtent l="0" t="0" r="19050" b="28575"/>
                <wp:wrapNone/>
                <wp:docPr id="11" name="正方形/長方形 11"/>
                <wp:cNvGraphicFramePr/>
                <a:graphic xmlns:a="http://schemas.openxmlformats.org/drawingml/2006/main">
                  <a:graphicData uri="http://schemas.microsoft.com/office/word/2010/wordprocessingShape">
                    <wps:wsp>
                      <wps:cNvSpPr/>
                      <wps:spPr>
                        <a:xfrm>
                          <a:off x="0" y="0"/>
                          <a:ext cx="5543550" cy="34004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C590" id="正方形/長方形 11" o:spid="_x0000_s1026" style="position:absolute;left:0;text-align:left;margin-left:33.35pt;margin-top:2.4pt;width:436.5pt;height:26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" filled="f" strokecolor="#ed7d31 [3205]" strokeweight="1pt"/>
            </w:pict>
          </mc:Fallback>
        </mc:AlternateContent>
      </w:r>
      <w:r w:rsidR="00005FFC">
        <w:rPr>
          <w:noProof/>
        </w:rPr>
        <w:drawing>
          <wp:inline distT="0" distB="0" distL="0" distR="0">
            <wp:extent cx="5543550" cy="3143250"/>
            <wp:effectExtent l="0" t="0" r="0" b="0"/>
            <wp:docPr id="4" name="図 4" descr="Reslis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list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143250"/>
                    </a:xfrm>
                    <a:prstGeom prst="rect">
                      <a:avLst/>
                    </a:prstGeom>
                    <a:noFill/>
                    <a:ln>
                      <a:noFill/>
                    </a:ln>
                  </pic:spPr>
                </pic:pic>
              </a:graphicData>
            </a:graphic>
          </wp:inline>
        </w:drawing>
      </w:r>
    </w:p>
    <w:p w:rsidR="004D3578" w:rsidRPr="002E4E10" w:rsidRDefault="004D3578" w:rsidP="00FD3D39">
      <w:pPr>
        <w:pStyle w:val="a0"/>
        <w:ind w:leftChars="0" w:left="670"/>
        <w:rPr>
          <w:rFonts w:eastAsia="ＭＳ ゴシック"/>
        </w:rPr>
      </w:pPr>
      <w:r w:rsidRPr="00FD3D39">
        <w:br w:type="page"/>
      </w:r>
    </w:p>
    <w:p w:rsidR="00565E92" w:rsidRPr="00DF18B2" w:rsidRDefault="00565E92" w:rsidP="00101F07">
      <w:pPr>
        <w:pStyle w:val="1"/>
        <w:ind w:left="635" w:right="210"/>
        <w:rPr>
          <w:rFonts w:ascii="ＭＳ ゴシック" w:eastAsia="ＭＳ ゴシック" w:hAnsi="ＭＳ ゴシック"/>
        </w:rPr>
      </w:pPr>
      <w:bookmarkStart w:id="15" w:name="_Toc319070470"/>
      <w:r w:rsidRPr="00DF18B2">
        <w:rPr>
          <w:rFonts w:ascii="ＭＳ ゴシック" w:eastAsia="ＭＳ ゴシック" w:hAnsi="ＭＳ ゴシック" w:hint="eastAsia"/>
        </w:rPr>
        <w:lastRenderedPageBreak/>
        <w:t>設計</w:t>
      </w:r>
      <w:r w:rsidR="0093393B" w:rsidRPr="00DF18B2">
        <w:rPr>
          <w:rFonts w:ascii="ＭＳ ゴシック" w:eastAsia="ＭＳ ゴシック" w:hAnsi="ＭＳ ゴシック" w:hint="eastAsia"/>
        </w:rPr>
        <w:t>資料</w:t>
      </w:r>
      <w:bookmarkEnd w:id="15"/>
    </w:p>
    <w:p w:rsidR="00C01507" w:rsidRPr="00DF18B2" w:rsidRDefault="00C01507" w:rsidP="00E843EC">
      <w:pPr>
        <w:pStyle w:val="a0"/>
        <w:ind w:leftChars="0" w:left="0"/>
        <w:rPr>
          <w:rFonts w:eastAsia="ＭＳ ゴシック"/>
        </w:rPr>
      </w:pPr>
    </w:p>
    <w:p w:rsidR="00565E92" w:rsidRPr="00DF18B2" w:rsidRDefault="006E338F" w:rsidP="006E338F">
      <w:pPr>
        <w:pStyle w:val="2"/>
        <w:ind w:left="777" w:right="210"/>
        <w:rPr>
          <w:rFonts w:eastAsia="ＭＳ ゴシック"/>
        </w:rPr>
      </w:pPr>
      <w:bookmarkStart w:id="16" w:name="_Toc319070471"/>
      <w:r w:rsidRPr="00DF18B2">
        <w:rPr>
          <w:rFonts w:eastAsia="ＭＳ ゴシック" w:hint="eastAsia"/>
        </w:rPr>
        <w:t>クラス図</w:t>
      </w:r>
      <w:bookmarkEnd w:id="16"/>
    </w:p>
    <w:p w:rsidR="001F371C" w:rsidRDefault="001F371C" w:rsidP="00B36AA8">
      <w:pPr>
        <w:pStyle w:val="a0"/>
        <w:ind w:leftChars="0" w:left="0"/>
        <w:rPr>
          <w:rFonts w:eastAsia="ＭＳ ゴシック" w:hint="eastAsia"/>
        </w:rPr>
      </w:pPr>
    </w:p>
    <w:p w:rsidR="00B36AA8" w:rsidRPr="00B36AA8" w:rsidRDefault="00830EDB" w:rsidP="00B36AA8">
      <w:pPr>
        <w:pStyle w:val="a0"/>
        <w:ind w:leftChars="0" w:left="0"/>
        <w:rPr>
          <w:rFonts w:eastAsia="ＭＳ ゴシック"/>
        </w:rPr>
      </w:pPr>
      <w:r w:rsidRPr="00830EDB">
        <w:rPr>
          <w:rFonts w:eastAsia="ＭＳ ゴシック"/>
          <w:noProof/>
        </w:rPr>
        <w:drawing>
          <wp:inline distT="0" distB="0" distL="0" distR="0">
            <wp:extent cx="6119495" cy="5081949"/>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9495" cy="5081949"/>
                    </a:xfrm>
                    <a:prstGeom prst="rect">
                      <a:avLst/>
                    </a:prstGeom>
                    <a:noFill/>
                    <a:ln>
                      <a:noFill/>
                    </a:ln>
                  </pic:spPr>
                </pic:pic>
              </a:graphicData>
            </a:graphic>
          </wp:inline>
        </w:drawing>
      </w:r>
      <w:bookmarkStart w:id="17" w:name="_GoBack"/>
      <w:bookmarkEnd w:id="17"/>
    </w:p>
    <w:p w:rsidR="00AC1D1D" w:rsidRDefault="00AC1D1D" w:rsidP="00323F15">
      <w:pPr>
        <w:pStyle w:val="a0"/>
        <w:ind w:leftChars="0" w:left="0"/>
        <w:rPr>
          <w:rFonts w:eastAsia="ＭＳ ゴシック"/>
        </w:rPr>
      </w:pPr>
    </w:p>
    <w:p w:rsidR="00DF18B2" w:rsidRPr="00DF18B2" w:rsidRDefault="00323F15" w:rsidP="00C01507">
      <w:pPr>
        <w:pStyle w:val="a0"/>
        <w:ind w:leftChars="0" w:left="0"/>
        <w:rPr>
          <w:rFonts w:eastAsia="ＭＳ ゴシック"/>
        </w:rPr>
      </w:pPr>
      <w:r>
        <w:rPr>
          <w:rFonts w:eastAsia="ＭＳ ゴシック"/>
        </w:rPr>
        <w:br w:type="page"/>
      </w:r>
    </w:p>
    <w:p w:rsidR="00732349" w:rsidRDefault="002C18D8" w:rsidP="00806AEA">
      <w:pPr>
        <w:pStyle w:val="2"/>
        <w:ind w:left="777" w:right="210"/>
        <w:rPr>
          <w:rFonts w:eastAsia="ＭＳ ゴシック"/>
        </w:rPr>
      </w:pPr>
      <w:bookmarkStart w:id="18" w:name="_Toc319070473"/>
      <w:r w:rsidRPr="00DF18B2">
        <w:rPr>
          <w:rFonts w:eastAsia="ＭＳ ゴシック" w:hint="eastAsia"/>
        </w:rPr>
        <w:lastRenderedPageBreak/>
        <w:t>データベース定義書</w:t>
      </w:r>
      <w:bookmarkEnd w:id="18"/>
    </w:p>
    <w:p w:rsidR="00806AEA" w:rsidRPr="00806AEA" w:rsidRDefault="00806AEA" w:rsidP="00806AEA">
      <w:pPr>
        <w:pStyle w:val="a0"/>
        <w:ind w:left="525"/>
      </w:pPr>
    </w:p>
    <w:tbl>
      <w:tblPr>
        <w:tblpPr w:leftFromText="142" w:rightFromText="142" w:vertAnchor="text" w:horzAnchor="page" w:tblpX="2002" w:tblpY="109"/>
        <w:tblW w:w="8520" w:type="dxa"/>
        <w:tblCellMar>
          <w:left w:w="99" w:type="dxa"/>
          <w:right w:w="99" w:type="dxa"/>
        </w:tblCellMar>
        <w:tblLook w:val="04A0" w:firstRow="1" w:lastRow="0" w:firstColumn="1" w:lastColumn="0" w:noHBand="0" w:noVBand="1"/>
      </w:tblPr>
      <w:tblGrid>
        <w:gridCol w:w="2000"/>
        <w:gridCol w:w="1000"/>
        <w:gridCol w:w="880"/>
        <w:gridCol w:w="880"/>
        <w:gridCol w:w="880"/>
        <w:gridCol w:w="1620"/>
        <w:gridCol w:w="1260"/>
      </w:tblGrid>
      <w:tr w:rsidR="00D903B5" w:rsidRPr="00D903B5" w:rsidTr="00D903B5">
        <w:trPr>
          <w:trHeight w:val="285"/>
        </w:trPr>
        <w:tc>
          <w:tcPr>
            <w:tcW w:w="2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GLThread</w:t>
            </w:r>
            <w:proofErr w:type="spellEnd"/>
            <w:r w:rsidRPr="00D903B5">
              <w:rPr>
                <w:rFonts w:ascii="ＭＳ Ｐゴシック" w:eastAsia="ＭＳ Ｐゴシック" w:hAnsi="ＭＳ Ｐゴシック" w:cs="ＭＳ Ｐゴシック" w:hint="eastAsia"/>
                <w:color w:val="000000"/>
                <w:kern w:val="0"/>
                <w:sz w:val="22"/>
                <w:szCs w:val="22"/>
              </w:rPr>
              <w:t>表</w:t>
            </w:r>
          </w:p>
        </w:tc>
        <w:tc>
          <w:tcPr>
            <w:tcW w:w="1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62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26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r>
      <w:tr w:rsidR="00D903B5" w:rsidRPr="00D903B5" w:rsidTr="00D903B5">
        <w:trPr>
          <w:trHeight w:val="285"/>
        </w:trPr>
        <w:tc>
          <w:tcPr>
            <w:tcW w:w="20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列名</w:t>
            </w:r>
          </w:p>
        </w:tc>
        <w:tc>
          <w:tcPr>
            <w:tcW w:w="100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データ型</w:t>
            </w:r>
          </w:p>
        </w:tc>
        <w:tc>
          <w:tcPr>
            <w:tcW w:w="88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桁数</w:t>
            </w:r>
          </w:p>
        </w:tc>
        <w:tc>
          <w:tcPr>
            <w:tcW w:w="88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NN</w:t>
            </w:r>
          </w:p>
        </w:tc>
        <w:tc>
          <w:tcPr>
            <w:tcW w:w="88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PK</w:t>
            </w:r>
          </w:p>
        </w:tc>
        <w:tc>
          <w:tcPr>
            <w:tcW w:w="162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FK</w:t>
            </w:r>
          </w:p>
        </w:tc>
        <w:tc>
          <w:tcPr>
            <w:tcW w:w="1260" w:type="dxa"/>
            <w:tcBorders>
              <w:top w:val="single" w:sz="8" w:space="0" w:color="auto"/>
              <w:left w:val="nil"/>
              <w:bottom w:val="single" w:sz="8" w:space="0" w:color="auto"/>
              <w:right w:val="single" w:sz="8"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備考</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ThId</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number</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7</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板のID</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ThName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50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板の名前</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eastAsia="ＭＳ ゴシック" w:cs="ＭＳ Ｐゴシック"/>
                <w:color w:val="000000"/>
                <w:kern w:val="0"/>
                <w:sz w:val="18"/>
                <w:szCs w:val="18"/>
              </w:rPr>
            </w:pPr>
            <w:proofErr w:type="spellStart"/>
            <w:r w:rsidRPr="00D903B5">
              <w:rPr>
                <w:rFonts w:eastAsia="ＭＳ ゴシック" w:cs="ＭＳ Ｐゴシック" w:hint="eastAsia"/>
                <w:color w:val="000000"/>
                <w:kern w:val="0"/>
                <w:sz w:val="18"/>
                <w:szCs w:val="18"/>
              </w:rPr>
              <w:t>ThUserName</w:t>
            </w:r>
            <w:proofErr w:type="spellEnd"/>
            <w:r w:rsidRPr="00D903B5">
              <w:rPr>
                <w:rFonts w:eastAsia="ＭＳ ゴシック" w:cs="ＭＳ Ｐゴシック" w:hint="eastAsia"/>
                <w:color w:val="000000"/>
                <w:kern w:val="0"/>
                <w:sz w:val="18"/>
                <w:szCs w:val="18"/>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50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作成者</w:t>
            </w:r>
          </w:p>
        </w:tc>
      </w:tr>
      <w:tr w:rsidR="00D903B5" w:rsidRPr="00D903B5" w:rsidTr="00D903B5">
        <w:trPr>
          <w:trHeight w:val="285"/>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ThCreateDate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date</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作成日時</w:t>
            </w:r>
          </w:p>
        </w:tc>
      </w:tr>
      <w:tr w:rsidR="00D903B5" w:rsidRPr="00D903B5" w:rsidTr="00D903B5">
        <w:trPr>
          <w:trHeight w:val="270"/>
        </w:trPr>
        <w:tc>
          <w:tcPr>
            <w:tcW w:w="2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
        </w:tc>
        <w:tc>
          <w:tcPr>
            <w:tcW w:w="1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62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26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r>
      <w:tr w:rsidR="00D903B5" w:rsidRPr="00D903B5" w:rsidTr="00D903B5">
        <w:trPr>
          <w:trHeight w:val="285"/>
        </w:trPr>
        <w:tc>
          <w:tcPr>
            <w:tcW w:w="2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GLRes</w:t>
            </w:r>
            <w:proofErr w:type="spellEnd"/>
            <w:r w:rsidRPr="00D903B5">
              <w:rPr>
                <w:rFonts w:ascii="ＭＳ Ｐゴシック" w:eastAsia="ＭＳ Ｐゴシック" w:hAnsi="ＭＳ Ｐゴシック" w:cs="ＭＳ Ｐゴシック" w:hint="eastAsia"/>
                <w:color w:val="000000"/>
                <w:kern w:val="0"/>
                <w:sz w:val="22"/>
                <w:szCs w:val="22"/>
              </w:rPr>
              <w:t>表</w:t>
            </w:r>
          </w:p>
        </w:tc>
        <w:tc>
          <w:tcPr>
            <w:tcW w:w="1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62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26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r>
      <w:tr w:rsidR="00D903B5" w:rsidRPr="00D903B5" w:rsidTr="00D903B5">
        <w:trPr>
          <w:trHeight w:val="285"/>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列名</w:t>
            </w:r>
          </w:p>
        </w:tc>
        <w:tc>
          <w:tcPr>
            <w:tcW w:w="100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データ型</w:t>
            </w:r>
          </w:p>
        </w:tc>
        <w:tc>
          <w:tcPr>
            <w:tcW w:w="88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桁数</w:t>
            </w:r>
          </w:p>
        </w:tc>
        <w:tc>
          <w:tcPr>
            <w:tcW w:w="88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NN</w:t>
            </w:r>
          </w:p>
        </w:tc>
        <w:tc>
          <w:tcPr>
            <w:tcW w:w="88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PK</w:t>
            </w:r>
          </w:p>
        </w:tc>
        <w:tc>
          <w:tcPr>
            <w:tcW w:w="162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FK</w:t>
            </w:r>
          </w:p>
        </w:tc>
        <w:tc>
          <w:tcPr>
            <w:tcW w:w="1260" w:type="dxa"/>
            <w:tcBorders>
              <w:top w:val="single" w:sz="8" w:space="0" w:color="auto"/>
              <w:left w:val="nil"/>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備考</w:t>
            </w:r>
          </w:p>
        </w:tc>
      </w:tr>
      <w:tr w:rsidR="00D903B5" w:rsidRPr="00D903B5" w:rsidTr="00D903B5">
        <w:trPr>
          <w:trHeight w:val="270"/>
        </w:trPr>
        <w:tc>
          <w:tcPr>
            <w:tcW w:w="200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ThId</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number</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GLThread_ThId</w:t>
            </w:r>
            <w:proofErr w:type="spellEnd"/>
          </w:p>
        </w:tc>
        <w:tc>
          <w:tcPr>
            <w:tcW w:w="1260" w:type="dxa"/>
            <w:tcBorders>
              <w:top w:val="single" w:sz="4" w:space="0" w:color="auto"/>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板のID</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ResId</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number</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7</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レスのID</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ResName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50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投稿者名</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ResContent</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4000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本文</w:t>
            </w:r>
          </w:p>
        </w:tc>
      </w:tr>
      <w:tr w:rsidR="00D903B5" w:rsidRPr="00D903B5" w:rsidTr="00D903B5">
        <w:trPr>
          <w:trHeight w:val="285"/>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ResCreateDate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date</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投稿日時</w:t>
            </w:r>
          </w:p>
        </w:tc>
      </w:tr>
    </w:tbl>
    <w:p w:rsidR="00D903B5" w:rsidRDefault="00D903B5" w:rsidP="004C5F1A">
      <w:pPr>
        <w:pStyle w:val="a0"/>
        <w:ind w:leftChars="0" w:left="0"/>
        <w:rPr>
          <w:rFonts w:eastAsia="ＭＳ ゴシック"/>
        </w:rPr>
      </w:pPr>
    </w:p>
    <w:p w:rsidR="00D903B5" w:rsidRDefault="00D903B5" w:rsidP="004C5F1A">
      <w:pPr>
        <w:pStyle w:val="a0"/>
        <w:ind w:leftChars="0" w:left="0"/>
        <w:rPr>
          <w:rFonts w:eastAsia="ＭＳ ゴシック"/>
        </w:rPr>
      </w:pPr>
    </w:p>
    <w:p w:rsidR="004C5F1A" w:rsidRPr="00DF18B2" w:rsidRDefault="00410602" w:rsidP="004C5F1A">
      <w:pPr>
        <w:pStyle w:val="a0"/>
        <w:ind w:leftChars="0" w:left="0"/>
        <w:rPr>
          <w:rFonts w:eastAsia="ＭＳ ゴシック"/>
        </w:rPr>
      </w:pPr>
      <w:r w:rsidRPr="00DF18B2">
        <w:rPr>
          <w:rFonts w:eastAsia="ＭＳ ゴシック"/>
        </w:rPr>
        <w:br w:type="page"/>
      </w:r>
    </w:p>
    <w:p w:rsidR="00410602" w:rsidRPr="00DF18B2" w:rsidRDefault="00C15BE1" w:rsidP="004C5F1A">
      <w:pPr>
        <w:pStyle w:val="1"/>
        <w:ind w:left="635" w:right="210"/>
        <w:rPr>
          <w:rFonts w:ascii="ＭＳ ゴシック" w:eastAsia="ＭＳ ゴシック" w:hAnsi="ＭＳ ゴシック"/>
        </w:rPr>
      </w:pPr>
      <w:bookmarkStart w:id="19" w:name="_Toc319070474"/>
      <w:r w:rsidRPr="00DF18B2">
        <w:rPr>
          <w:rFonts w:ascii="ＭＳ ゴシック" w:eastAsia="ＭＳ ゴシック" w:hAnsi="ＭＳ ゴシック" w:hint="eastAsia"/>
        </w:rPr>
        <w:lastRenderedPageBreak/>
        <w:t>考察</w:t>
      </w:r>
      <w:bookmarkEnd w:id="19"/>
    </w:p>
    <w:p w:rsidR="00DF18B2" w:rsidRPr="00DF18B2" w:rsidRDefault="00DF18B2" w:rsidP="00DF18B2">
      <w:pPr>
        <w:pStyle w:val="a0"/>
        <w:ind w:left="525"/>
        <w:rPr>
          <w:rFonts w:eastAsia="ＭＳ ゴシック"/>
        </w:rPr>
      </w:pPr>
    </w:p>
    <w:p w:rsidR="002F05FF" w:rsidRPr="00926E7F" w:rsidRDefault="00DF18B2" w:rsidP="00926E7F">
      <w:pPr>
        <w:pStyle w:val="2"/>
        <w:ind w:left="777" w:right="210"/>
        <w:rPr>
          <w:rFonts w:eastAsia="ＭＳ ゴシック"/>
        </w:rPr>
      </w:pPr>
      <w:bookmarkStart w:id="20" w:name="_Toc319070475"/>
      <w:r w:rsidRPr="00DF18B2">
        <w:rPr>
          <w:rFonts w:eastAsia="ＭＳ ゴシック" w:hint="eastAsia"/>
        </w:rPr>
        <w:t>成果点</w:t>
      </w:r>
      <w:bookmarkEnd w:id="20"/>
    </w:p>
    <w:p w:rsidR="00DF18B2" w:rsidRDefault="00374AF4" w:rsidP="002F05FF">
      <w:pPr>
        <w:pStyle w:val="a0"/>
        <w:ind w:leftChars="119" w:firstLineChars="100" w:firstLine="220"/>
        <w:rPr>
          <w:rFonts w:ascii="ＭＳ 明朝" w:eastAsia="ＭＳ 明朝" w:hAnsi="ＭＳ 明朝"/>
        </w:rPr>
      </w:pPr>
      <w:r w:rsidRPr="004D406E">
        <w:rPr>
          <w:rFonts w:ascii="ＭＳ 明朝" w:eastAsia="ＭＳ 明朝" w:hAnsi="ＭＳ 明朝" w:hint="eastAsia"/>
        </w:rPr>
        <w:t>今まで授業で習ったこと</w:t>
      </w:r>
      <w:r w:rsidR="0071658E">
        <w:rPr>
          <w:rFonts w:ascii="ＭＳ 明朝" w:eastAsia="ＭＳ 明朝" w:hAnsi="ＭＳ 明朝" w:hint="eastAsia"/>
        </w:rPr>
        <w:t>だけでは実装できない部分</w:t>
      </w:r>
      <w:r w:rsidR="003E431B" w:rsidRPr="004D406E">
        <w:rPr>
          <w:rFonts w:ascii="ＭＳ 明朝" w:eastAsia="ＭＳ 明朝" w:hAnsi="ＭＳ 明朝" w:hint="eastAsia"/>
        </w:rPr>
        <w:t>も多かったので</w:t>
      </w:r>
      <w:r w:rsidR="0071658E">
        <w:rPr>
          <w:rFonts w:ascii="ＭＳ 明朝" w:eastAsia="ＭＳ 明朝" w:hAnsi="ＭＳ 明朝" w:hint="eastAsia"/>
        </w:rPr>
        <w:t>、自己学習や</w:t>
      </w:r>
      <w:r w:rsidR="003E431B" w:rsidRPr="004D406E">
        <w:rPr>
          <w:rFonts w:ascii="ＭＳ 明朝" w:eastAsia="ＭＳ 明朝" w:hAnsi="ＭＳ 明朝" w:hint="eastAsia"/>
        </w:rPr>
        <w:t>、メンバー同士で教え合</w:t>
      </w:r>
      <w:r w:rsidR="0071658E">
        <w:rPr>
          <w:rFonts w:ascii="ＭＳ 明朝" w:eastAsia="ＭＳ 明朝" w:hAnsi="ＭＳ 明朝" w:hint="eastAsia"/>
        </w:rPr>
        <w:t>うことで、新しい知識</w:t>
      </w:r>
      <w:r w:rsidRPr="004D406E">
        <w:rPr>
          <w:rFonts w:ascii="ＭＳ 明朝" w:eastAsia="ＭＳ 明朝" w:hAnsi="ＭＳ 明朝" w:hint="eastAsia"/>
        </w:rPr>
        <w:t>を</w:t>
      </w:r>
      <w:r w:rsidR="0071658E">
        <w:rPr>
          <w:rFonts w:ascii="ＭＳ 明朝" w:eastAsia="ＭＳ 明朝" w:hAnsi="ＭＳ 明朝" w:hint="eastAsia"/>
        </w:rPr>
        <w:t>得ることができました。</w:t>
      </w:r>
    </w:p>
    <w:p w:rsidR="002C42E0" w:rsidRDefault="00926E7F" w:rsidP="00926E7F">
      <w:pPr>
        <w:pStyle w:val="a0"/>
        <w:ind w:leftChars="119" w:firstLineChars="100" w:firstLine="220"/>
        <w:rPr>
          <w:rFonts w:ascii="ＭＳ 明朝" w:eastAsia="ＭＳ 明朝" w:hAnsi="ＭＳ 明朝"/>
        </w:rPr>
      </w:pPr>
      <w:r>
        <w:rPr>
          <w:rFonts w:ascii="ＭＳ 明朝" w:eastAsia="ＭＳ 明朝" w:hAnsi="ＭＳ 明朝" w:hint="eastAsia"/>
        </w:rPr>
        <w:t>また、自分で勉強するだけでなく、人に教えることで、違う観点から自分の実力を見ることができました。</w:t>
      </w:r>
    </w:p>
    <w:p w:rsidR="004D406E" w:rsidRPr="0071658E" w:rsidRDefault="004D406E" w:rsidP="004D406E">
      <w:pPr>
        <w:pStyle w:val="a0"/>
        <w:ind w:leftChars="119" w:firstLineChars="100" w:firstLine="220"/>
        <w:rPr>
          <w:rFonts w:ascii="ＭＳ 明朝" w:eastAsia="ＭＳ 明朝" w:hAnsi="ＭＳ 明朝"/>
        </w:rPr>
      </w:pPr>
    </w:p>
    <w:p w:rsidR="00F97438" w:rsidRPr="00DF18B2" w:rsidRDefault="00C15BE1" w:rsidP="00F97438">
      <w:pPr>
        <w:pStyle w:val="2"/>
        <w:ind w:left="777" w:right="210"/>
        <w:rPr>
          <w:rFonts w:eastAsia="ＭＳ ゴシック"/>
        </w:rPr>
      </w:pPr>
      <w:bookmarkStart w:id="21" w:name="_Toc319070476"/>
      <w:r w:rsidRPr="00DF18B2">
        <w:rPr>
          <w:rFonts w:eastAsia="ＭＳ ゴシック" w:hint="eastAsia"/>
        </w:rPr>
        <w:t>反省点</w:t>
      </w:r>
      <w:bookmarkEnd w:id="21"/>
    </w:p>
    <w:p w:rsidR="00FB1A27" w:rsidRDefault="0071658E" w:rsidP="00926E7F">
      <w:pPr>
        <w:pStyle w:val="a0"/>
        <w:ind w:leftChars="119" w:firstLineChars="100" w:firstLine="220"/>
        <w:rPr>
          <w:rFonts w:ascii="ＭＳ 明朝" w:eastAsia="ＭＳ 明朝" w:hAnsi="ＭＳ 明朝"/>
        </w:rPr>
      </w:pPr>
      <w:r>
        <w:rPr>
          <w:rFonts w:ascii="ＭＳ 明朝" w:eastAsia="ＭＳ 明朝" w:hAnsi="ＭＳ 明朝" w:hint="eastAsia"/>
        </w:rPr>
        <w:t>予定された期間</w:t>
      </w:r>
      <w:r w:rsidR="004B24DD" w:rsidRPr="004D406E">
        <w:rPr>
          <w:rFonts w:ascii="ＭＳ 明朝" w:eastAsia="ＭＳ 明朝" w:hAnsi="ＭＳ 明朝" w:hint="eastAsia"/>
        </w:rPr>
        <w:t>内に</w:t>
      </w:r>
      <w:r w:rsidR="001A6D3E" w:rsidRPr="004D406E">
        <w:rPr>
          <w:rFonts w:ascii="ＭＳ 明朝" w:eastAsia="ＭＳ 明朝" w:hAnsi="ＭＳ 明朝" w:hint="eastAsia"/>
        </w:rPr>
        <w:t>終わることができましたが</w:t>
      </w:r>
      <w:r w:rsidR="004C6816">
        <w:rPr>
          <w:rFonts w:ascii="ＭＳ 明朝" w:eastAsia="ＭＳ 明朝" w:hAnsi="ＭＳ 明朝" w:hint="eastAsia"/>
        </w:rPr>
        <w:t>、</w:t>
      </w:r>
      <w:r w:rsidR="004B24DD" w:rsidRPr="004D406E">
        <w:rPr>
          <w:rFonts w:ascii="ＭＳ 明朝" w:eastAsia="ＭＳ 明朝" w:hAnsi="ＭＳ 明朝" w:hint="eastAsia"/>
        </w:rPr>
        <w:t>設計が</w:t>
      </w:r>
      <w:r w:rsidR="004C6816">
        <w:rPr>
          <w:rFonts w:ascii="ＭＳ 明朝" w:eastAsia="ＭＳ 明朝" w:hAnsi="ＭＳ 明朝" w:hint="eastAsia"/>
        </w:rPr>
        <w:t>不十分で、</w:t>
      </w:r>
      <w:r w:rsidR="001A6D3E" w:rsidRPr="004D406E">
        <w:rPr>
          <w:rFonts w:ascii="ＭＳ 明朝" w:eastAsia="ＭＳ 明朝" w:hAnsi="ＭＳ 明朝" w:hint="eastAsia"/>
        </w:rPr>
        <w:t>作業の分担がうまく</w:t>
      </w:r>
      <w:r w:rsidR="004C6816">
        <w:rPr>
          <w:rFonts w:ascii="ＭＳ 明朝" w:eastAsia="ＭＳ 明朝" w:hAnsi="ＭＳ 明朝" w:hint="eastAsia"/>
        </w:rPr>
        <w:t>出来ず、作業スピードが下がってしまいました。</w:t>
      </w:r>
    </w:p>
    <w:p w:rsidR="004D406E" w:rsidRDefault="00926E7F" w:rsidP="004D406E">
      <w:pPr>
        <w:pStyle w:val="a0"/>
        <w:ind w:leftChars="119" w:firstLineChars="100" w:firstLine="220"/>
        <w:rPr>
          <w:rFonts w:ascii="ＭＳ 明朝" w:eastAsia="ＭＳ 明朝" w:hAnsi="ＭＳ 明朝"/>
        </w:rPr>
      </w:pPr>
      <w:r>
        <w:rPr>
          <w:rFonts w:ascii="ＭＳ 明朝" w:eastAsia="ＭＳ 明朝" w:hAnsi="ＭＳ 明朝" w:hint="eastAsia"/>
        </w:rPr>
        <w:t>また、途中で設計を根本から見直すこともあり、最初の設計の大切さを思い知らされました。</w:t>
      </w:r>
    </w:p>
    <w:p w:rsidR="00926E7F" w:rsidRDefault="00926E7F" w:rsidP="00926E7F">
      <w:pPr>
        <w:pStyle w:val="a0"/>
        <w:ind w:leftChars="119" w:firstLineChars="100" w:firstLine="220"/>
        <w:rPr>
          <w:rFonts w:ascii="ＭＳ 明朝" w:eastAsia="ＭＳ 明朝" w:hAnsi="ＭＳ 明朝"/>
        </w:rPr>
      </w:pPr>
      <w:r>
        <w:rPr>
          <w:rFonts w:ascii="ＭＳ 明朝" w:eastAsia="ＭＳ 明朝" w:hAnsi="ＭＳ 明朝" w:hint="eastAsia"/>
        </w:rPr>
        <w:t>当初導入するつもりだった機能のほとんどが実装できませんでした。</w:t>
      </w:r>
      <w:r w:rsidR="007D08AE">
        <w:rPr>
          <w:rFonts w:ascii="ＭＳ 明朝" w:eastAsia="ＭＳ 明朝" w:hAnsi="ＭＳ 明朝" w:hint="eastAsia"/>
        </w:rPr>
        <w:t>最初はチームワークもバラバラで開発ツールの統一、チームでのコミュニケーションなどがうまく取れず、チームで</w:t>
      </w:r>
      <w:r w:rsidR="00C95968">
        <w:rPr>
          <w:rFonts w:ascii="ＭＳ 明朝" w:eastAsia="ＭＳ 明朝" w:hAnsi="ＭＳ 明朝" w:hint="eastAsia"/>
        </w:rPr>
        <w:t>作業をする難しさも改めて思い知りました。</w:t>
      </w:r>
    </w:p>
    <w:p w:rsidR="00C95968" w:rsidRDefault="00C95968" w:rsidP="00926E7F">
      <w:pPr>
        <w:pStyle w:val="a0"/>
        <w:ind w:leftChars="119" w:firstLineChars="100" w:firstLine="220"/>
        <w:rPr>
          <w:rFonts w:ascii="ＭＳ 明朝" w:eastAsia="ＭＳ 明朝" w:hAnsi="ＭＳ 明朝"/>
        </w:rPr>
      </w:pPr>
    </w:p>
    <w:p w:rsidR="00926E7F" w:rsidRPr="00926E7F" w:rsidRDefault="00926E7F" w:rsidP="004D406E">
      <w:pPr>
        <w:pStyle w:val="a0"/>
        <w:ind w:leftChars="119" w:firstLineChars="100" w:firstLine="220"/>
        <w:rPr>
          <w:rFonts w:ascii="ＭＳ 明朝" w:eastAsia="ＭＳ 明朝" w:hAnsi="ＭＳ 明朝"/>
        </w:rPr>
      </w:pPr>
    </w:p>
    <w:p w:rsidR="00926E7F" w:rsidRPr="004C6816" w:rsidRDefault="00926E7F" w:rsidP="004D406E">
      <w:pPr>
        <w:pStyle w:val="a0"/>
        <w:ind w:leftChars="119" w:firstLineChars="100" w:firstLine="220"/>
        <w:rPr>
          <w:rFonts w:ascii="ＭＳ 明朝" w:eastAsia="ＭＳ 明朝" w:hAnsi="ＭＳ 明朝"/>
        </w:rPr>
      </w:pPr>
    </w:p>
    <w:p w:rsidR="004C0749" w:rsidRPr="00DF18B2" w:rsidRDefault="009160E1" w:rsidP="009160E1">
      <w:pPr>
        <w:pStyle w:val="1"/>
        <w:ind w:left="635" w:right="210"/>
        <w:rPr>
          <w:rFonts w:ascii="ＭＳ ゴシック" w:eastAsia="ＭＳ ゴシック" w:hAnsi="ＭＳ ゴシック"/>
        </w:rPr>
      </w:pPr>
      <w:bookmarkStart w:id="22" w:name="_Toc319070477"/>
      <w:r w:rsidRPr="00DF18B2">
        <w:rPr>
          <w:rFonts w:ascii="ＭＳ ゴシック" w:eastAsia="ＭＳ ゴシック" w:hAnsi="ＭＳ ゴシック" w:hint="eastAsia"/>
        </w:rPr>
        <w:t>参考文献</w:t>
      </w:r>
      <w:bookmarkEnd w:id="22"/>
    </w:p>
    <w:p w:rsidR="009160E1" w:rsidRPr="00DF18B2" w:rsidRDefault="009160E1" w:rsidP="009160E1">
      <w:pPr>
        <w:pStyle w:val="a0"/>
        <w:ind w:left="525"/>
        <w:rPr>
          <w:rFonts w:eastAsia="ＭＳ ゴシック"/>
        </w:rPr>
      </w:pPr>
    </w:p>
    <w:p w:rsidR="009E6EDC" w:rsidRPr="00DF18B2" w:rsidRDefault="009E6EDC" w:rsidP="009E6EDC">
      <w:pPr>
        <w:pStyle w:val="a0"/>
        <w:ind w:leftChars="119"/>
        <w:rPr>
          <w:rFonts w:eastAsia="ＭＳ ゴシック"/>
        </w:rPr>
      </w:pPr>
      <w:r w:rsidRPr="00DF18B2">
        <w:rPr>
          <w:rFonts w:eastAsia="ＭＳ ゴシック" w:hint="eastAsia"/>
        </w:rPr>
        <w:t>・授業テキスト</w:t>
      </w:r>
    </w:p>
    <w:p w:rsidR="00245F47" w:rsidRPr="00403963" w:rsidRDefault="001A6D3E" w:rsidP="00403963">
      <w:pPr>
        <w:pStyle w:val="a0"/>
        <w:ind w:leftChars="119"/>
        <w:rPr>
          <w:rFonts w:eastAsia="ＭＳ ゴシック"/>
        </w:rPr>
      </w:pPr>
      <w:r>
        <w:rPr>
          <w:rFonts w:eastAsia="ＭＳ ゴシック" w:hint="eastAsia"/>
        </w:rPr>
        <w:t>・過去配布</w:t>
      </w:r>
      <w:r w:rsidR="009E6EDC" w:rsidRPr="00DF18B2">
        <w:rPr>
          <w:rFonts w:eastAsia="ＭＳ ゴシック" w:hint="eastAsia"/>
        </w:rPr>
        <w:t>資料</w:t>
      </w:r>
    </w:p>
    <w:sectPr w:rsidR="00245F47" w:rsidRPr="00403963" w:rsidSect="00444FB0">
      <w:headerReference w:type="default" r:id="rId13"/>
      <w:footerReference w:type="even" r:id="rId14"/>
      <w:footerReference w:type="default" r:id="rId15"/>
      <w:pgSz w:w="11906" w:h="16838" w:code="9"/>
      <w:pgMar w:top="1542" w:right="851" w:bottom="851" w:left="851" w:header="720" w:footer="754" w:gutter="567"/>
      <w:lnNumType w:countBy="1" w:restart="continuous"/>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BD0" w:rsidRDefault="00755BD0">
      <w:r>
        <w:separator/>
      </w:r>
    </w:p>
  </w:endnote>
  <w:endnote w:type="continuationSeparator" w:id="0">
    <w:p w:rsidR="00755BD0" w:rsidRDefault="00755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9D3ED722-4EDA-46A4-907E-525F7FC42F84}"/>
    <w:embedBold r:id="rId2" w:fontKey="{6394D1D1-D189-4361-B9A7-303AF281B46E}"/>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5152BD82-1D77-4C4C-8D4C-B0129F17E18A}"/>
  </w:font>
  <w:font w:name="Tahoma">
    <w:panose1 w:val="020B0604030504040204"/>
    <w:charset w:val="00"/>
    <w:family w:val="swiss"/>
    <w:pitch w:val="variable"/>
    <w:sig w:usb0="E1002EFF" w:usb1="C000605B" w:usb2="00000029" w:usb3="00000000" w:csb0="000101FF" w:csb1="00000000"/>
    <w:embedRegular r:id="rId4" w:fontKey="{AD7B6BF4-4F5C-40D3-AAB2-EBEFF05389A8}"/>
  </w:font>
  <w:font w:name="Arial Unicode MS">
    <w:panose1 w:val="020B0604020202020204"/>
    <w:charset w:val="00"/>
    <w:family w:val="roman"/>
    <w:notTrueType/>
    <w:pitch w:val="variable"/>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5" w:fontKey="{986BA8F2-C83E-48D7-AF4E-ADDA7C1B800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FF" w:rsidRDefault="002F05F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rsidR="002F05FF" w:rsidRDefault="002F05FF">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FF" w:rsidRDefault="002F05F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830EDB">
      <w:rPr>
        <w:rStyle w:val="af"/>
        <w:noProof/>
      </w:rPr>
      <w:t>6</w:t>
    </w:r>
    <w:r>
      <w:rPr>
        <w:rStyle w:val="af"/>
      </w:rPr>
      <w:fldChar w:fldCharType="end"/>
    </w:r>
  </w:p>
  <w:p w:rsidR="002F05FF" w:rsidRDefault="002F05FF">
    <w:pPr>
      <w:pBdr>
        <w:top w:val="single" w:sz="18"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BD0" w:rsidRDefault="00755BD0">
      <w:r>
        <w:separator/>
      </w:r>
    </w:p>
  </w:footnote>
  <w:footnote w:type="continuationSeparator" w:id="0">
    <w:p w:rsidR="00755BD0" w:rsidRDefault="00755B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FF" w:rsidRDefault="002F05FF" w:rsidP="00245F47">
    <w:pPr>
      <w:pStyle w:val="ac"/>
    </w:pPr>
    <w:r>
      <w:rPr>
        <w:rFonts w:hint="eastAsia"/>
      </w:rPr>
      <w:t>ひろちゃんねる　発表資料</w:t>
    </w:r>
  </w:p>
  <w:p w:rsidR="002F05FF" w:rsidRDefault="002F05FF" w:rsidP="00245F47">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05pt;height:11.0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2"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3" w15:restartNumberingAfterBreak="0">
    <w:nsid w:val="0DD14A03"/>
    <w:multiLevelType w:val="hybridMultilevel"/>
    <w:tmpl w:val="6D50F0AE"/>
    <w:lvl w:ilvl="0" w:tplc="0409000B">
      <w:start w:val="1"/>
      <w:numFmt w:val="bullet"/>
      <w:lvlText w:val=""/>
      <w:lvlJc w:val="left"/>
      <w:pPr>
        <w:ind w:left="815" w:hanging="420"/>
      </w:pPr>
      <w:rPr>
        <w:rFonts w:ascii="Wingdings" w:hAnsi="Wingdings" w:hint="default"/>
      </w:rPr>
    </w:lvl>
    <w:lvl w:ilvl="1" w:tplc="0409000B" w:tentative="1">
      <w:start w:val="1"/>
      <w:numFmt w:val="bullet"/>
      <w:lvlText w:val=""/>
      <w:lvlJc w:val="left"/>
      <w:pPr>
        <w:ind w:left="1235" w:hanging="420"/>
      </w:pPr>
      <w:rPr>
        <w:rFonts w:ascii="Wingdings" w:hAnsi="Wingdings" w:hint="default"/>
      </w:rPr>
    </w:lvl>
    <w:lvl w:ilvl="2" w:tplc="0409000D" w:tentative="1">
      <w:start w:val="1"/>
      <w:numFmt w:val="bullet"/>
      <w:lvlText w:val=""/>
      <w:lvlJc w:val="left"/>
      <w:pPr>
        <w:ind w:left="1655" w:hanging="420"/>
      </w:pPr>
      <w:rPr>
        <w:rFonts w:ascii="Wingdings" w:hAnsi="Wingdings" w:hint="default"/>
      </w:rPr>
    </w:lvl>
    <w:lvl w:ilvl="3" w:tplc="04090001" w:tentative="1">
      <w:start w:val="1"/>
      <w:numFmt w:val="bullet"/>
      <w:lvlText w:val=""/>
      <w:lvlJc w:val="left"/>
      <w:pPr>
        <w:ind w:left="2075" w:hanging="420"/>
      </w:pPr>
      <w:rPr>
        <w:rFonts w:ascii="Wingdings" w:hAnsi="Wingdings" w:hint="default"/>
      </w:rPr>
    </w:lvl>
    <w:lvl w:ilvl="4" w:tplc="0409000B" w:tentative="1">
      <w:start w:val="1"/>
      <w:numFmt w:val="bullet"/>
      <w:lvlText w:val=""/>
      <w:lvlJc w:val="left"/>
      <w:pPr>
        <w:ind w:left="2495" w:hanging="420"/>
      </w:pPr>
      <w:rPr>
        <w:rFonts w:ascii="Wingdings" w:hAnsi="Wingdings" w:hint="default"/>
      </w:rPr>
    </w:lvl>
    <w:lvl w:ilvl="5" w:tplc="0409000D" w:tentative="1">
      <w:start w:val="1"/>
      <w:numFmt w:val="bullet"/>
      <w:lvlText w:val=""/>
      <w:lvlJc w:val="left"/>
      <w:pPr>
        <w:ind w:left="2915" w:hanging="420"/>
      </w:pPr>
      <w:rPr>
        <w:rFonts w:ascii="Wingdings" w:hAnsi="Wingdings" w:hint="default"/>
      </w:rPr>
    </w:lvl>
    <w:lvl w:ilvl="6" w:tplc="04090001" w:tentative="1">
      <w:start w:val="1"/>
      <w:numFmt w:val="bullet"/>
      <w:lvlText w:val=""/>
      <w:lvlJc w:val="left"/>
      <w:pPr>
        <w:ind w:left="3335" w:hanging="420"/>
      </w:pPr>
      <w:rPr>
        <w:rFonts w:ascii="Wingdings" w:hAnsi="Wingdings" w:hint="default"/>
      </w:rPr>
    </w:lvl>
    <w:lvl w:ilvl="7" w:tplc="0409000B" w:tentative="1">
      <w:start w:val="1"/>
      <w:numFmt w:val="bullet"/>
      <w:lvlText w:val=""/>
      <w:lvlJc w:val="left"/>
      <w:pPr>
        <w:ind w:left="3755" w:hanging="420"/>
      </w:pPr>
      <w:rPr>
        <w:rFonts w:ascii="Wingdings" w:hAnsi="Wingdings" w:hint="default"/>
      </w:rPr>
    </w:lvl>
    <w:lvl w:ilvl="8" w:tplc="0409000D" w:tentative="1">
      <w:start w:val="1"/>
      <w:numFmt w:val="bullet"/>
      <w:lvlText w:val=""/>
      <w:lvlJc w:val="left"/>
      <w:pPr>
        <w:ind w:left="4175" w:hanging="420"/>
      </w:pPr>
      <w:rPr>
        <w:rFonts w:ascii="Wingdings" w:hAnsi="Wingdings" w:hint="default"/>
      </w:rPr>
    </w:lvl>
  </w:abstractNum>
  <w:abstractNum w:abstractNumId="14"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5" w15:restartNumberingAfterBreak="0">
    <w:nsid w:val="133A511D"/>
    <w:multiLevelType w:val="hybridMultilevel"/>
    <w:tmpl w:val="364A379C"/>
    <w:lvl w:ilvl="0" w:tplc="E7B22704">
      <w:start w:val="4"/>
      <w:numFmt w:val="bullet"/>
      <w:lvlText w:val="・"/>
      <w:lvlJc w:val="left"/>
      <w:pPr>
        <w:tabs>
          <w:tab w:val="num" w:pos="1920"/>
        </w:tabs>
        <w:ind w:left="1920" w:hanging="360"/>
      </w:pPr>
      <w:rPr>
        <w:rFonts w:ascii="ＭＳ 明朝" w:eastAsia="ＭＳ 明朝" w:hAnsi="ＭＳ 明朝" w:cs="Times New Roman" w:hint="eastAsia"/>
      </w:rPr>
    </w:lvl>
    <w:lvl w:ilvl="1" w:tplc="0409000B">
      <w:start w:val="1"/>
      <w:numFmt w:val="bullet"/>
      <w:lvlText w:val=""/>
      <w:lvlJc w:val="left"/>
      <w:pPr>
        <w:tabs>
          <w:tab w:val="num" w:pos="2400"/>
        </w:tabs>
        <w:ind w:left="2400" w:hanging="420"/>
      </w:pPr>
      <w:rPr>
        <w:rFonts w:ascii="Wingdings" w:hAnsi="Wingdings" w:hint="default"/>
      </w:rPr>
    </w:lvl>
    <w:lvl w:ilvl="2" w:tplc="0409000D">
      <w:start w:val="1"/>
      <w:numFmt w:val="bullet"/>
      <w:lvlText w:val=""/>
      <w:lvlJc w:val="left"/>
      <w:pPr>
        <w:tabs>
          <w:tab w:val="num" w:pos="2820"/>
        </w:tabs>
        <w:ind w:left="2820" w:hanging="420"/>
      </w:pPr>
      <w:rPr>
        <w:rFonts w:ascii="Wingdings" w:hAnsi="Wingdings" w:hint="default"/>
      </w:rPr>
    </w:lvl>
    <w:lvl w:ilvl="3" w:tplc="04090001">
      <w:start w:val="1"/>
      <w:numFmt w:val="bullet"/>
      <w:lvlText w:val=""/>
      <w:lvlJc w:val="left"/>
      <w:pPr>
        <w:tabs>
          <w:tab w:val="num" w:pos="3240"/>
        </w:tabs>
        <w:ind w:left="3240" w:hanging="420"/>
      </w:pPr>
      <w:rPr>
        <w:rFonts w:ascii="Wingdings" w:hAnsi="Wingdings" w:hint="default"/>
      </w:rPr>
    </w:lvl>
    <w:lvl w:ilvl="4" w:tplc="0409000B" w:tentative="1">
      <w:start w:val="1"/>
      <w:numFmt w:val="bullet"/>
      <w:lvlText w:val=""/>
      <w:lvlJc w:val="left"/>
      <w:pPr>
        <w:tabs>
          <w:tab w:val="num" w:pos="3660"/>
        </w:tabs>
        <w:ind w:left="3660" w:hanging="420"/>
      </w:pPr>
      <w:rPr>
        <w:rFonts w:ascii="Wingdings" w:hAnsi="Wingdings" w:hint="default"/>
      </w:rPr>
    </w:lvl>
    <w:lvl w:ilvl="5" w:tplc="0409000D" w:tentative="1">
      <w:start w:val="1"/>
      <w:numFmt w:val="bullet"/>
      <w:lvlText w:val=""/>
      <w:lvlJc w:val="left"/>
      <w:pPr>
        <w:tabs>
          <w:tab w:val="num" w:pos="4080"/>
        </w:tabs>
        <w:ind w:left="4080" w:hanging="420"/>
      </w:pPr>
      <w:rPr>
        <w:rFonts w:ascii="Wingdings" w:hAnsi="Wingdings" w:hint="default"/>
      </w:rPr>
    </w:lvl>
    <w:lvl w:ilvl="6" w:tplc="04090001" w:tentative="1">
      <w:start w:val="1"/>
      <w:numFmt w:val="bullet"/>
      <w:lvlText w:val=""/>
      <w:lvlJc w:val="left"/>
      <w:pPr>
        <w:tabs>
          <w:tab w:val="num" w:pos="4500"/>
        </w:tabs>
        <w:ind w:left="4500" w:hanging="420"/>
      </w:pPr>
      <w:rPr>
        <w:rFonts w:ascii="Wingdings" w:hAnsi="Wingdings" w:hint="default"/>
      </w:rPr>
    </w:lvl>
    <w:lvl w:ilvl="7" w:tplc="0409000B" w:tentative="1">
      <w:start w:val="1"/>
      <w:numFmt w:val="bullet"/>
      <w:lvlText w:val=""/>
      <w:lvlJc w:val="left"/>
      <w:pPr>
        <w:tabs>
          <w:tab w:val="num" w:pos="4920"/>
        </w:tabs>
        <w:ind w:left="4920" w:hanging="420"/>
      </w:pPr>
      <w:rPr>
        <w:rFonts w:ascii="Wingdings" w:hAnsi="Wingdings" w:hint="default"/>
      </w:rPr>
    </w:lvl>
    <w:lvl w:ilvl="8" w:tplc="0409000D" w:tentative="1">
      <w:start w:val="1"/>
      <w:numFmt w:val="bullet"/>
      <w:lvlText w:val=""/>
      <w:lvlJc w:val="left"/>
      <w:pPr>
        <w:tabs>
          <w:tab w:val="num" w:pos="5340"/>
        </w:tabs>
        <w:ind w:left="5340" w:hanging="420"/>
      </w:pPr>
      <w:rPr>
        <w:rFonts w:ascii="Wingdings" w:hAnsi="Wingdings" w:hint="default"/>
      </w:rPr>
    </w:lvl>
  </w:abstractNum>
  <w:abstractNum w:abstractNumId="16" w15:restartNumberingAfterBreak="0">
    <w:nsid w:val="1ABC445B"/>
    <w:multiLevelType w:val="hybridMultilevel"/>
    <w:tmpl w:val="291C7A04"/>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7"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8"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20"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15:restartNumberingAfterBreak="0">
    <w:nsid w:val="435733E7"/>
    <w:multiLevelType w:val="hybridMultilevel"/>
    <w:tmpl w:val="F8C4126C"/>
    <w:lvl w:ilvl="0" w:tplc="0409000B">
      <w:start w:val="1"/>
      <w:numFmt w:val="bullet"/>
      <w:lvlText w:val=""/>
      <w:lvlJc w:val="left"/>
      <w:pPr>
        <w:tabs>
          <w:tab w:val="num" w:pos="670"/>
        </w:tabs>
        <w:ind w:left="670" w:hanging="420"/>
      </w:pPr>
      <w:rPr>
        <w:rFonts w:ascii="Wingdings" w:hAnsi="Wingdings" w:hint="default"/>
      </w:rPr>
    </w:lvl>
    <w:lvl w:ilvl="1" w:tplc="0409000B">
      <w:start w:val="1"/>
      <w:numFmt w:val="bullet"/>
      <w:lvlText w:val=""/>
      <w:lvlJc w:val="left"/>
      <w:pPr>
        <w:tabs>
          <w:tab w:val="num" w:pos="1090"/>
        </w:tabs>
        <w:ind w:left="1090" w:hanging="420"/>
      </w:pPr>
      <w:rPr>
        <w:rFonts w:ascii="Wingdings" w:hAnsi="Wingdings" w:hint="default"/>
      </w:rPr>
    </w:lvl>
    <w:lvl w:ilvl="2" w:tplc="0409000D">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2"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3"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4"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5"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26" w15:restartNumberingAfterBreak="0">
    <w:nsid w:val="653B6480"/>
    <w:multiLevelType w:val="hybridMultilevel"/>
    <w:tmpl w:val="9FAE409A"/>
    <w:lvl w:ilvl="0" w:tplc="0409000B">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7"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9" w15:restartNumberingAfterBreak="0">
    <w:nsid w:val="6D85659F"/>
    <w:multiLevelType w:val="hybridMultilevel"/>
    <w:tmpl w:val="4A506926"/>
    <w:lvl w:ilvl="0" w:tplc="0409000D">
      <w:start w:val="1"/>
      <w:numFmt w:val="bullet"/>
      <w:lvlText w:val=""/>
      <w:lvlJc w:val="left"/>
      <w:pPr>
        <w:ind w:left="1510" w:hanging="420"/>
      </w:pPr>
      <w:rPr>
        <w:rFonts w:ascii="Wingdings" w:hAnsi="Wingdings" w:hint="default"/>
      </w:rPr>
    </w:lvl>
    <w:lvl w:ilvl="1" w:tplc="0409000B" w:tentative="1">
      <w:start w:val="1"/>
      <w:numFmt w:val="bullet"/>
      <w:lvlText w:val=""/>
      <w:lvlJc w:val="left"/>
      <w:pPr>
        <w:ind w:left="1930" w:hanging="420"/>
      </w:pPr>
      <w:rPr>
        <w:rFonts w:ascii="Wingdings" w:hAnsi="Wingdings" w:hint="default"/>
      </w:rPr>
    </w:lvl>
    <w:lvl w:ilvl="2" w:tplc="0409000D" w:tentative="1">
      <w:start w:val="1"/>
      <w:numFmt w:val="bullet"/>
      <w:lvlText w:val=""/>
      <w:lvlJc w:val="left"/>
      <w:pPr>
        <w:ind w:left="2350" w:hanging="420"/>
      </w:pPr>
      <w:rPr>
        <w:rFonts w:ascii="Wingdings" w:hAnsi="Wingdings" w:hint="default"/>
      </w:rPr>
    </w:lvl>
    <w:lvl w:ilvl="3" w:tplc="04090001" w:tentative="1">
      <w:start w:val="1"/>
      <w:numFmt w:val="bullet"/>
      <w:lvlText w:val=""/>
      <w:lvlJc w:val="left"/>
      <w:pPr>
        <w:ind w:left="2770" w:hanging="420"/>
      </w:pPr>
      <w:rPr>
        <w:rFonts w:ascii="Wingdings" w:hAnsi="Wingdings" w:hint="default"/>
      </w:rPr>
    </w:lvl>
    <w:lvl w:ilvl="4" w:tplc="0409000B" w:tentative="1">
      <w:start w:val="1"/>
      <w:numFmt w:val="bullet"/>
      <w:lvlText w:val=""/>
      <w:lvlJc w:val="left"/>
      <w:pPr>
        <w:ind w:left="3190" w:hanging="420"/>
      </w:pPr>
      <w:rPr>
        <w:rFonts w:ascii="Wingdings" w:hAnsi="Wingdings" w:hint="default"/>
      </w:rPr>
    </w:lvl>
    <w:lvl w:ilvl="5" w:tplc="0409000D" w:tentative="1">
      <w:start w:val="1"/>
      <w:numFmt w:val="bullet"/>
      <w:lvlText w:val=""/>
      <w:lvlJc w:val="left"/>
      <w:pPr>
        <w:ind w:left="3610" w:hanging="420"/>
      </w:pPr>
      <w:rPr>
        <w:rFonts w:ascii="Wingdings" w:hAnsi="Wingdings" w:hint="default"/>
      </w:rPr>
    </w:lvl>
    <w:lvl w:ilvl="6" w:tplc="04090001" w:tentative="1">
      <w:start w:val="1"/>
      <w:numFmt w:val="bullet"/>
      <w:lvlText w:val=""/>
      <w:lvlJc w:val="left"/>
      <w:pPr>
        <w:ind w:left="4030" w:hanging="420"/>
      </w:pPr>
      <w:rPr>
        <w:rFonts w:ascii="Wingdings" w:hAnsi="Wingdings" w:hint="default"/>
      </w:rPr>
    </w:lvl>
    <w:lvl w:ilvl="7" w:tplc="0409000B" w:tentative="1">
      <w:start w:val="1"/>
      <w:numFmt w:val="bullet"/>
      <w:lvlText w:val=""/>
      <w:lvlJc w:val="left"/>
      <w:pPr>
        <w:ind w:left="4450" w:hanging="420"/>
      </w:pPr>
      <w:rPr>
        <w:rFonts w:ascii="Wingdings" w:hAnsi="Wingdings" w:hint="default"/>
      </w:rPr>
    </w:lvl>
    <w:lvl w:ilvl="8" w:tplc="0409000D" w:tentative="1">
      <w:start w:val="1"/>
      <w:numFmt w:val="bullet"/>
      <w:lvlText w:val=""/>
      <w:lvlJc w:val="left"/>
      <w:pPr>
        <w:ind w:left="4870" w:hanging="420"/>
      </w:pPr>
      <w:rPr>
        <w:rFonts w:ascii="Wingdings" w:hAnsi="Wingdings" w:hint="default"/>
      </w:rPr>
    </w:lvl>
  </w:abstractNum>
  <w:abstractNum w:abstractNumId="30"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1"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num w:numId="1">
    <w:abstractNumId w:val="30"/>
  </w:num>
  <w:num w:numId="2">
    <w:abstractNumId w:val="25"/>
  </w:num>
  <w:num w:numId="3">
    <w:abstractNumId w:val="27"/>
  </w:num>
  <w:num w:numId="4">
    <w:abstractNumId w:val="28"/>
  </w:num>
  <w:num w:numId="5">
    <w:abstractNumId w:val="23"/>
  </w:num>
  <w:num w:numId="6">
    <w:abstractNumId w:val="14"/>
  </w:num>
  <w:num w:numId="7">
    <w:abstractNumId w:val="20"/>
  </w:num>
  <w:num w:numId="8">
    <w:abstractNumId w:val="22"/>
  </w:num>
  <w:num w:numId="9">
    <w:abstractNumId w:val="31"/>
  </w:num>
  <w:num w:numId="10">
    <w:abstractNumId w:val="24"/>
  </w:num>
  <w:num w:numId="11">
    <w:abstractNumId w:val="12"/>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1"/>
  </w:num>
  <w:num w:numId="25">
    <w:abstractNumId w:val="17"/>
  </w:num>
  <w:num w:numId="26">
    <w:abstractNumId w:val="21"/>
  </w:num>
  <w:num w:numId="27">
    <w:abstractNumId w:val="19"/>
  </w:num>
  <w:num w:numId="28">
    <w:abstractNumId w:val="16"/>
  </w:num>
  <w:num w:numId="29">
    <w:abstractNumId w:val="15"/>
  </w:num>
  <w:num w:numId="30">
    <w:abstractNumId w:val="13"/>
  </w:num>
  <w:num w:numId="31">
    <w:abstractNumId w:val="26"/>
  </w:num>
  <w:num w:numId="32">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removePersonalInformation/>
  <w:removeDateAndTime/>
  <w:embedTrueTypeFonts/>
  <w:bordersDoNotSurroundHeader/>
  <w:bordersDoNotSurroundFooter/>
  <w:hideSpellingErrors/>
  <w:activeWritingStyle w:appName="MSWord" w:lang="ja-JP" w:vendorID="64" w:dllVersion="131078" w:nlCheck="1" w:checkStyle="1"/>
  <w:activeWritingStyle w:appName="MSWord" w:lang="en-US" w:vendorID="64" w:dllVersion="131078" w:nlCheck="1" w:checkStyle="1"/>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3D"/>
    <w:rsid w:val="00000129"/>
    <w:rsid w:val="00005FFC"/>
    <w:rsid w:val="00007385"/>
    <w:rsid w:val="00007FEC"/>
    <w:rsid w:val="00011FF5"/>
    <w:rsid w:val="0001479D"/>
    <w:rsid w:val="0002272F"/>
    <w:rsid w:val="00024E0C"/>
    <w:rsid w:val="00033EAB"/>
    <w:rsid w:val="00034D11"/>
    <w:rsid w:val="00041240"/>
    <w:rsid w:val="000428DC"/>
    <w:rsid w:val="00046E41"/>
    <w:rsid w:val="00047A1C"/>
    <w:rsid w:val="00047BA0"/>
    <w:rsid w:val="000537CC"/>
    <w:rsid w:val="00055B4B"/>
    <w:rsid w:val="000566B9"/>
    <w:rsid w:val="0006162D"/>
    <w:rsid w:val="0006181A"/>
    <w:rsid w:val="000678B8"/>
    <w:rsid w:val="00074766"/>
    <w:rsid w:val="0007489A"/>
    <w:rsid w:val="00074F9F"/>
    <w:rsid w:val="00082741"/>
    <w:rsid w:val="00082F6E"/>
    <w:rsid w:val="000933F0"/>
    <w:rsid w:val="00096380"/>
    <w:rsid w:val="00097FB3"/>
    <w:rsid w:val="000A06F7"/>
    <w:rsid w:val="000A1263"/>
    <w:rsid w:val="000A24CA"/>
    <w:rsid w:val="000A2A16"/>
    <w:rsid w:val="000B1A0A"/>
    <w:rsid w:val="000B2BD6"/>
    <w:rsid w:val="000B5925"/>
    <w:rsid w:val="000B66BE"/>
    <w:rsid w:val="000C0684"/>
    <w:rsid w:val="000C07A9"/>
    <w:rsid w:val="000C5F5C"/>
    <w:rsid w:val="000C663E"/>
    <w:rsid w:val="000D261C"/>
    <w:rsid w:val="000D2F5F"/>
    <w:rsid w:val="000D3850"/>
    <w:rsid w:val="000D552C"/>
    <w:rsid w:val="000E34DB"/>
    <w:rsid w:val="000E623E"/>
    <w:rsid w:val="000E74D1"/>
    <w:rsid w:val="000F4844"/>
    <w:rsid w:val="00101950"/>
    <w:rsid w:val="00101F07"/>
    <w:rsid w:val="0010433E"/>
    <w:rsid w:val="001075EB"/>
    <w:rsid w:val="00107B39"/>
    <w:rsid w:val="00111812"/>
    <w:rsid w:val="00112494"/>
    <w:rsid w:val="00115EAC"/>
    <w:rsid w:val="00122F8F"/>
    <w:rsid w:val="00125484"/>
    <w:rsid w:val="00132C16"/>
    <w:rsid w:val="00133D26"/>
    <w:rsid w:val="00135799"/>
    <w:rsid w:val="00137F72"/>
    <w:rsid w:val="00141F71"/>
    <w:rsid w:val="00142D3E"/>
    <w:rsid w:val="00153DE4"/>
    <w:rsid w:val="00160CB2"/>
    <w:rsid w:val="00162226"/>
    <w:rsid w:val="00162A84"/>
    <w:rsid w:val="0016543D"/>
    <w:rsid w:val="0016595B"/>
    <w:rsid w:val="001672B4"/>
    <w:rsid w:val="00177B08"/>
    <w:rsid w:val="00187657"/>
    <w:rsid w:val="00191556"/>
    <w:rsid w:val="00194CEE"/>
    <w:rsid w:val="0019529C"/>
    <w:rsid w:val="001961CB"/>
    <w:rsid w:val="00197A35"/>
    <w:rsid w:val="001A6D3E"/>
    <w:rsid w:val="001A7D2E"/>
    <w:rsid w:val="001B471E"/>
    <w:rsid w:val="001B5E36"/>
    <w:rsid w:val="001C22CE"/>
    <w:rsid w:val="001C2DD8"/>
    <w:rsid w:val="001C6E2E"/>
    <w:rsid w:val="001D53B9"/>
    <w:rsid w:val="001E0A59"/>
    <w:rsid w:val="001E2366"/>
    <w:rsid w:val="001E37EF"/>
    <w:rsid w:val="001E612A"/>
    <w:rsid w:val="001F0E0A"/>
    <w:rsid w:val="001F371C"/>
    <w:rsid w:val="00203843"/>
    <w:rsid w:val="0020595A"/>
    <w:rsid w:val="00210C99"/>
    <w:rsid w:val="002158A8"/>
    <w:rsid w:val="002158B8"/>
    <w:rsid w:val="00216191"/>
    <w:rsid w:val="00216853"/>
    <w:rsid w:val="00217CC3"/>
    <w:rsid w:val="00220CEB"/>
    <w:rsid w:val="0022138E"/>
    <w:rsid w:val="0022348F"/>
    <w:rsid w:val="00231B49"/>
    <w:rsid w:val="00232CDE"/>
    <w:rsid w:val="002330F8"/>
    <w:rsid w:val="002334C5"/>
    <w:rsid w:val="002401B5"/>
    <w:rsid w:val="00240884"/>
    <w:rsid w:val="00243DD8"/>
    <w:rsid w:val="002446B8"/>
    <w:rsid w:val="00245F47"/>
    <w:rsid w:val="00251AC9"/>
    <w:rsid w:val="00252A68"/>
    <w:rsid w:val="00256C34"/>
    <w:rsid w:val="00257A85"/>
    <w:rsid w:val="00257F94"/>
    <w:rsid w:val="00261824"/>
    <w:rsid w:val="00261CDC"/>
    <w:rsid w:val="00267473"/>
    <w:rsid w:val="002710A9"/>
    <w:rsid w:val="002713A0"/>
    <w:rsid w:val="002735BE"/>
    <w:rsid w:val="002810A8"/>
    <w:rsid w:val="00283842"/>
    <w:rsid w:val="00286D27"/>
    <w:rsid w:val="00290983"/>
    <w:rsid w:val="00292330"/>
    <w:rsid w:val="00293DC2"/>
    <w:rsid w:val="002A4FB6"/>
    <w:rsid w:val="002A7F07"/>
    <w:rsid w:val="002B0CED"/>
    <w:rsid w:val="002B1009"/>
    <w:rsid w:val="002B7722"/>
    <w:rsid w:val="002C1132"/>
    <w:rsid w:val="002C18D8"/>
    <w:rsid w:val="002C1B0A"/>
    <w:rsid w:val="002C1F0F"/>
    <w:rsid w:val="002C33EE"/>
    <w:rsid w:val="002C42E0"/>
    <w:rsid w:val="002D03F7"/>
    <w:rsid w:val="002E0E3B"/>
    <w:rsid w:val="002E2F98"/>
    <w:rsid w:val="002E3FBC"/>
    <w:rsid w:val="002E4E10"/>
    <w:rsid w:val="002F05FF"/>
    <w:rsid w:val="002F58EF"/>
    <w:rsid w:val="002F6DE2"/>
    <w:rsid w:val="003112A5"/>
    <w:rsid w:val="00322A78"/>
    <w:rsid w:val="00322B2E"/>
    <w:rsid w:val="00323F15"/>
    <w:rsid w:val="003273C7"/>
    <w:rsid w:val="00330E76"/>
    <w:rsid w:val="003372B0"/>
    <w:rsid w:val="00347811"/>
    <w:rsid w:val="0035581D"/>
    <w:rsid w:val="0036710B"/>
    <w:rsid w:val="00374AF4"/>
    <w:rsid w:val="00374E52"/>
    <w:rsid w:val="00375D8A"/>
    <w:rsid w:val="00377647"/>
    <w:rsid w:val="00381AE5"/>
    <w:rsid w:val="00387D1A"/>
    <w:rsid w:val="00387D6A"/>
    <w:rsid w:val="00387FA7"/>
    <w:rsid w:val="00390238"/>
    <w:rsid w:val="003918B5"/>
    <w:rsid w:val="003926AB"/>
    <w:rsid w:val="003A2BC1"/>
    <w:rsid w:val="003A5BA4"/>
    <w:rsid w:val="003A79CE"/>
    <w:rsid w:val="003B4076"/>
    <w:rsid w:val="003C0EE2"/>
    <w:rsid w:val="003C16B2"/>
    <w:rsid w:val="003C2023"/>
    <w:rsid w:val="003C2BB4"/>
    <w:rsid w:val="003C65D8"/>
    <w:rsid w:val="003C7157"/>
    <w:rsid w:val="003C7E16"/>
    <w:rsid w:val="003D54DA"/>
    <w:rsid w:val="003D733B"/>
    <w:rsid w:val="003E0217"/>
    <w:rsid w:val="003E232D"/>
    <w:rsid w:val="003E431B"/>
    <w:rsid w:val="003E734D"/>
    <w:rsid w:val="003F0C0E"/>
    <w:rsid w:val="003F2E71"/>
    <w:rsid w:val="00400BC9"/>
    <w:rsid w:val="0040302E"/>
    <w:rsid w:val="00403963"/>
    <w:rsid w:val="00407A7E"/>
    <w:rsid w:val="00410602"/>
    <w:rsid w:val="004173D1"/>
    <w:rsid w:val="0042014B"/>
    <w:rsid w:val="004207D1"/>
    <w:rsid w:val="00420D0A"/>
    <w:rsid w:val="00422AD6"/>
    <w:rsid w:val="00423B77"/>
    <w:rsid w:val="00430BB2"/>
    <w:rsid w:val="004316E3"/>
    <w:rsid w:val="00431A5D"/>
    <w:rsid w:val="00440AD6"/>
    <w:rsid w:val="0044471F"/>
    <w:rsid w:val="00444FB0"/>
    <w:rsid w:val="00450FFB"/>
    <w:rsid w:val="00452020"/>
    <w:rsid w:val="00463D7B"/>
    <w:rsid w:val="0047060C"/>
    <w:rsid w:val="004726F1"/>
    <w:rsid w:val="004754E6"/>
    <w:rsid w:val="00477427"/>
    <w:rsid w:val="00482CF3"/>
    <w:rsid w:val="00483105"/>
    <w:rsid w:val="00486947"/>
    <w:rsid w:val="004913BB"/>
    <w:rsid w:val="00491716"/>
    <w:rsid w:val="00492670"/>
    <w:rsid w:val="004A0473"/>
    <w:rsid w:val="004A12D9"/>
    <w:rsid w:val="004A5A0C"/>
    <w:rsid w:val="004B1FC1"/>
    <w:rsid w:val="004B24DD"/>
    <w:rsid w:val="004B4146"/>
    <w:rsid w:val="004C0749"/>
    <w:rsid w:val="004C2365"/>
    <w:rsid w:val="004C5F1A"/>
    <w:rsid w:val="004C6816"/>
    <w:rsid w:val="004D3578"/>
    <w:rsid w:val="004D406E"/>
    <w:rsid w:val="004E0C2E"/>
    <w:rsid w:val="004E0CA7"/>
    <w:rsid w:val="004E0D75"/>
    <w:rsid w:val="004E2441"/>
    <w:rsid w:val="004E4F5B"/>
    <w:rsid w:val="004E6D80"/>
    <w:rsid w:val="004E7500"/>
    <w:rsid w:val="004F26D6"/>
    <w:rsid w:val="004F2C33"/>
    <w:rsid w:val="004F3F60"/>
    <w:rsid w:val="00501DB9"/>
    <w:rsid w:val="00501E19"/>
    <w:rsid w:val="00504F3A"/>
    <w:rsid w:val="00507983"/>
    <w:rsid w:val="00507D73"/>
    <w:rsid w:val="0051361E"/>
    <w:rsid w:val="00513A08"/>
    <w:rsid w:val="00516B5D"/>
    <w:rsid w:val="00516F3A"/>
    <w:rsid w:val="0052189C"/>
    <w:rsid w:val="00521E6B"/>
    <w:rsid w:val="005223E5"/>
    <w:rsid w:val="005269BE"/>
    <w:rsid w:val="00532792"/>
    <w:rsid w:val="0053587A"/>
    <w:rsid w:val="005402FA"/>
    <w:rsid w:val="00543AE4"/>
    <w:rsid w:val="005445D2"/>
    <w:rsid w:val="0054498A"/>
    <w:rsid w:val="00551CDC"/>
    <w:rsid w:val="00551ED6"/>
    <w:rsid w:val="00553665"/>
    <w:rsid w:val="00563999"/>
    <w:rsid w:val="00564620"/>
    <w:rsid w:val="005650FC"/>
    <w:rsid w:val="005655E6"/>
    <w:rsid w:val="00565E92"/>
    <w:rsid w:val="0056785C"/>
    <w:rsid w:val="005744F7"/>
    <w:rsid w:val="00575079"/>
    <w:rsid w:val="00575167"/>
    <w:rsid w:val="00576365"/>
    <w:rsid w:val="00582A47"/>
    <w:rsid w:val="005941B5"/>
    <w:rsid w:val="00594B6F"/>
    <w:rsid w:val="00595DEE"/>
    <w:rsid w:val="005971BF"/>
    <w:rsid w:val="005A00AA"/>
    <w:rsid w:val="005A65B9"/>
    <w:rsid w:val="005A74F8"/>
    <w:rsid w:val="005B470F"/>
    <w:rsid w:val="005B6D63"/>
    <w:rsid w:val="005B74F0"/>
    <w:rsid w:val="005C27D6"/>
    <w:rsid w:val="005C43A3"/>
    <w:rsid w:val="005D1DB3"/>
    <w:rsid w:val="005D575A"/>
    <w:rsid w:val="005D5DAD"/>
    <w:rsid w:val="005D5F74"/>
    <w:rsid w:val="005D61AC"/>
    <w:rsid w:val="005D7F28"/>
    <w:rsid w:val="005E2617"/>
    <w:rsid w:val="005E2796"/>
    <w:rsid w:val="005E5600"/>
    <w:rsid w:val="005E7667"/>
    <w:rsid w:val="005F306C"/>
    <w:rsid w:val="005F3AF5"/>
    <w:rsid w:val="005F4E21"/>
    <w:rsid w:val="005F57EF"/>
    <w:rsid w:val="005F5DD2"/>
    <w:rsid w:val="00603957"/>
    <w:rsid w:val="00605047"/>
    <w:rsid w:val="00606FF8"/>
    <w:rsid w:val="00607868"/>
    <w:rsid w:val="00613120"/>
    <w:rsid w:val="00613B29"/>
    <w:rsid w:val="006204F7"/>
    <w:rsid w:val="00627DAC"/>
    <w:rsid w:val="006300F1"/>
    <w:rsid w:val="0063054B"/>
    <w:rsid w:val="00630859"/>
    <w:rsid w:val="00631C62"/>
    <w:rsid w:val="00637749"/>
    <w:rsid w:val="00640D73"/>
    <w:rsid w:val="00643459"/>
    <w:rsid w:val="00643578"/>
    <w:rsid w:val="00644DB5"/>
    <w:rsid w:val="00645B55"/>
    <w:rsid w:val="00646561"/>
    <w:rsid w:val="00652257"/>
    <w:rsid w:val="00653994"/>
    <w:rsid w:val="00657B36"/>
    <w:rsid w:val="00660D25"/>
    <w:rsid w:val="00660EC1"/>
    <w:rsid w:val="00665CE7"/>
    <w:rsid w:val="006713AE"/>
    <w:rsid w:val="00676CEC"/>
    <w:rsid w:val="00682101"/>
    <w:rsid w:val="00683196"/>
    <w:rsid w:val="00683E60"/>
    <w:rsid w:val="00685F14"/>
    <w:rsid w:val="00690475"/>
    <w:rsid w:val="0069074D"/>
    <w:rsid w:val="00690F9F"/>
    <w:rsid w:val="00690FB7"/>
    <w:rsid w:val="006936D0"/>
    <w:rsid w:val="00694236"/>
    <w:rsid w:val="00694F88"/>
    <w:rsid w:val="00696E55"/>
    <w:rsid w:val="006974AF"/>
    <w:rsid w:val="006A66A2"/>
    <w:rsid w:val="006B07EB"/>
    <w:rsid w:val="006B3895"/>
    <w:rsid w:val="006B395B"/>
    <w:rsid w:val="006B553A"/>
    <w:rsid w:val="006C2869"/>
    <w:rsid w:val="006D1954"/>
    <w:rsid w:val="006D2D54"/>
    <w:rsid w:val="006D2FA7"/>
    <w:rsid w:val="006D3D52"/>
    <w:rsid w:val="006D4CD3"/>
    <w:rsid w:val="006D5780"/>
    <w:rsid w:val="006E017A"/>
    <w:rsid w:val="006E13B3"/>
    <w:rsid w:val="006E338F"/>
    <w:rsid w:val="006F0384"/>
    <w:rsid w:val="006F0A4B"/>
    <w:rsid w:val="006F51FA"/>
    <w:rsid w:val="00705C5C"/>
    <w:rsid w:val="00711F9A"/>
    <w:rsid w:val="0071658E"/>
    <w:rsid w:val="00724DA4"/>
    <w:rsid w:val="0072625E"/>
    <w:rsid w:val="0072761D"/>
    <w:rsid w:val="00732349"/>
    <w:rsid w:val="00740DCD"/>
    <w:rsid w:val="00743E4E"/>
    <w:rsid w:val="00750337"/>
    <w:rsid w:val="00754D24"/>
    <w:rsid w:val="0075548C"/>
    <w:rsid w:val="0075594D"/>
    <w:rsid w:val="00755BD0"/>
    <w:rsid w:val="00755FD8"/>
    <w:rsid w:val="007560C7"/>
    <w:rsid w:val="00760943"/>
    <w:rsid w:val="007612C4"/>
    <w:rsid w:val="00764F4D"/>
    <w:rsid w:val="00766AD2"/>
    <w:rsid w:val="00767EF9"/>
    <w:rsid w:val="00770D93"/>
    <w:rsid w:val="0077171F"/>
    <w:rsid w:val="007808B1"/>
    <w:rsid w:val="007818F4"/>
    <w:rsid w:val="007846E6"/>
    <w:rsid w:val="00793A3A"/>
    <w:rsid w:val="00795464"/>
    <w:rsid w:val="0079757E"/>
    <w:rsid w:val="007A421B"/>
    <w:rsid w:val="007A547F"/>
    <w:rsid w:val="007B3DC0"/>
    <w:rsid w:val="007B5B01"/>
    <w:rsid w:val="007B6A9E"/>
    <w:rsid w:val="007C2A54"/>
    <w:rsid w:val="007C3735"/>
    <w:rsid w:val="007C55C3"/>
    <w:rsid w:val="007C68EB"/>
    <w:rsid w:val="007C6F92"/>
    <w:rsid w:val="007D08AE"/>
    <w:rsid w:val="007D5316"/>
    <w:rsid w:val="007E0B2D"/>
    <w:rsid w:val="007E28FE"/>
    <w:rsid w:val="007E391A"/>
    <w:rsid w:val="007E4F6A"/>
    <w:rsid w:val="007F2242"/>
    <w:rsid w:val="007F2260"/>
    <w:rsid w:val="007F3196"/>
    <w:rsid w:val="007F5CAC"/>
    <w:rsid w:val="007F66D6"/>
    <w:rsid w:val="008023D5"/>
    <w:rsid w:val="00802A5D"/>
    <w:rsid w:val="00806AEA"/>
    <w:rsid w:val="008117E2"/>
    <w:rsid w:val="00812232"/>
    <w:rsid w:val="008154D9"/>
    <w:rsid w:val="00824B95"/>
    <w:rsid w:val="00826DE8"/>
    <w:rsid w:val="00827D7F"/>
    <w:rsid w:val="00830EDB"/>
    <w:rsid w:val="00833F80"/>
    <w:rsid w:val="00834C65"/>
    <w:rsid w:val="00842AE9"/>
    <w:rsid w:val="008437F2"/>
    <w:rsid w:val="00845EC7"/>
    <w:rsid w:val="008516FE"/>
    <w:rsid w:val="00856045"/>
    <w:rsid w:val="00874F3C"/>
    <w:rsid w:val="00875A7F"/>
    <w:rsid w:val="00885022"/>
    <w:rsid w:val="008869B5"/>
    <w:rsid w:val="00886CC5"/>
    <w:rsid w:val="00887938"/>
    <w:rsid w:val="00890F36"/>
    <w:rsid w:val="00891381"/>
    <w:rsid w:val="00893E4A"/>
    <w:rsid w:val="0089734D"/>
    <w:rsid w:val="008A2017"/>
    <w:rsid w:val="008A3C9A"/>
    <w:rsid w:val="008A41FF"/>
    <w:rsid w:val="008A56E5"/>
    <w:rsid w:val="008B07F8"/>
    <w:rsid w:val="008B24B4"/>
    <w:rsid w:val="008B4916"/>
    <w:rsid w:val="008B6073"/>
    <w:rsid w:val="008B646B"/>
    <w:rsid w:val="008B6C9D"/>
    <w:rsid w:val="008C2CB7"/>
    <w:rsid w:val="008C3FDC"/>
    <w:rsid w:val="008C53DD"/>
    <w:rsid w:val="008C65A3"/>
    <w:rsid w:val="008C697A"/>
    <w:rsid w:val="008D1BCC"/>
    <w:rsid w:val="008D29FF"/>
    <w:rsid w:val="008D3422"/>
    <w:rsid w:val="008E02A1"/>
    <w:rsid w:val="008E35D1"/>
    <w:rsid w:val="008E499E"/>
    <w:rsid w:val="008E68C5"/>
    <w:rsid w:val="008F2856"/>
    <w:rsid w:val="008F7D4C"/>
    <w:rsid w:val="00901996"/>
    <w:rsid w:val="00901CAC"/>
    <w:rsid w:val="00901F2C"/>
    <w:rsid w:val="009023C3"/>
    <w:rsid w:val="009052DB"/>
    <w:rsid w:val="009113E1"/>
    <w:rsid w:val="009118B0"/>
    <w:rsid w:val="00911FE3"/>
    <w:rsid w:val="00913380"/>
    <w:rsid w:val="0091338A"/>
    <w:rsid w:val="009160E1"/>
    <w:rsid w:val="00916B6A"/>
    <w:rsid w:val="009211D6"/>
    <w:rsid w:val="00924F92"/>
    <w:rsid w:val="00926E7F"/>
    <w:rsid w:val="0093393B"/>
    <w:rsid w:val="0093467B"/>
    <w:rsid w:val="00941D37"/>
    <w:rsid w:val="00942ACB"/>
    <w:rsid w:val="00943083"/>
    <w:rsid w:val="00945385"/>
    <w:rsid w:val="00945761"/>
    <w:rsid w:val="00946543"/>
    <w:rsid w:val="0094742D"/>
    <w:rsid w:val="00947AD0"/>
    <w:rsid w:val="00961DE0"/>
    <w:rsid w:val="00964EA9"/>
    <w:rsid w:val="00970EB8"/>
    <w:rsid w:val="00972848"/>
    <w:rsid w:val="00981E30"/>
    <w:rsid w:val="009932C9"/>
    <w:rsid w:val="00993D68"/>
    <w:rsid w:val="009A015F"/>
    <w:rsid w:val="009A2937"/>
    <w:rsid w:val="009A45E4"/>
    <w:rsid w:val="009A4FCC"/>
    <w:rsid w:val="009B0431"/>
    <w:rsid w:val="009B151D"/>
    <w:rsid w:val="009B3BAD"/>
    <w:rsid w:val="009B514F"/>
    <w:rsid w:val="009C0DFA"/>
    <w:rsid w:val="009C5F80"/>
    <w:rsid w:val="009D5D20"/>
    <w:rsid w:val="009D6C16"/>
    <w:rsid w:val="009D7D82"/>
    <w:rsid w:val="009E0A10"/>
    <w:rsid w:val="009E1DC8"/>
    <w:rsid w:val="009E6CB4"/>
    <w:rsid w:val="009E6EDC"/>
    <w:rsid w:val="009F0250"/>
    <w:rsid w:val="009F125B"/>
    <w:rsid w:val="009F28A2"/>
    <w:rsid w:val="00A10D0B"/>
    <w:rsid w:val="00A16BEF"/>
    <w:rsid w:val="00A26A3A"/>
    <w:rsid w:val="00A30E84"/>
    <w:rsid w:val="00A31A71"/>
    <w:rsid w:val="00A31D8D"/>
    <w:rsid w:val="00A32DC2"/>
    <w:rsid w:val="00A424B0"/>
    <w:rsid w:val="00A450FC"/>
    <w:rsid w:val="00A45D4F"/>
    <w:rsid w:val="00A5156B"/>
    <w:rsid w:val="00A51FA9"/>
    <w:rsid w:val="00A52B1C"/>
    <w:rsid w:val="00A542BC"/>
    <w:rsid w:val="00A543BF"/>
    <w:rsid w:val="00A57481"/>
    <w:rsid w:val="00A62244"/>
    <w:rsid w:val="00A62E82"/>
    <w:rsid w:val="00A63487"/>
    <w:rsid w:val="00A67AC8"/>
    <w:rsid w:val="00A70812"/>
    <w:rsid w:val="00A71CA8"/>
    <w:rsid w:val="00A76720"/>
    <w:rsid w:val="00A768AD"/>
    <w:rsid w:val="00A76F35"/>
    <w:rsid w:val="00A82FAC"/>
    <w:rsid w:val="00A8719B"/>
    <w:rsid w:val="00A9673D"/>
    <w:rsid w:val="00AA2BD3"/>
    <w:rsid w:val="00AA59EB"/>
    <w:rsid w:val="00AB2C54"/>
    <w:rsid w:val="00AB400E"/>
    <w:rsid w:val="00AB6502"/>
    <w:rsid w:val="00AC1D1D"/>
    <w:rsid w:val="00AC207D"/>
    <w:rsid w:val="00AD4CC2"/>
    <w:rsid w:val="00AD6081"/>
    <w:rsid w:val="00AE2BC5"/>
    <w:rsid w:val="00AF3159"/>
    <w:rsid w:val="00AF4153"/>
    <w:rsid w:val="00AF55E0"/>
    <w:rsid w:val="00B0093E"/>
    <w:rsid w:val="00B041C9"/>
    <w:rsid w:val="00B0463C"/>
    <w:rsid w:val="00B069FE"/>
    <w:rsid w:val="00B070EB"/>
    <w:rsid w:val="00B1566C"/>
    <w:rsid w:val="00B16E3A"/>
    <w:rsid w:val="00B23D0B"/>
    <w:rsid w:val="00B2450D"/>
    <w:rsid w:val="00B26BEC"/>
    <w:rsid w:val="00B31FD4"/>
    <w:rsid w:val="00B3355D"/>
    <w:rsid w:val="00B34794"/>
    <w:rsid w:val="00B352EF"/>
    <w:rsid w:val="00B3536C"/>
    <w:rsid w:val="00B36AA8"/>
    <w:rsid w:val="00B405FD"/>
    <w:rsid w:val="00B43916"/>
    <w:rsid w:val="00B43B1F"/>
    <w:rsid w:val="00B4702E"/>
    <w:rsid w:val="00B52E5F"/>
    <w:rsid w:val="00B53ED1"/>
    <w:rsid w:val="00B5471D"/>
    <w:rsid w:val="00B550B5"/>
    <w:rsid w:val="00B57F6C"/>
    <w:rsid w:val="00B656B8"/>
    <w:rsid w:val="00B65BBF"/>
    <w:rsid w:val="00B73069"/>
    <w:rsid w:val="00B73A66"/>
    <w:rsid w:val="00B74B4B"/>
    <w:rsid w:val="00B76172"/>
    <w:rsid w:val="00B76569"/>
    <w:rsid w:val="00B830D1"/>
    <w:rsid w:val="00B83C44"/>
    <w:rsid w:val="00B83FFF"/>
    <w:rsid w:val="00B86791"/>
    <w:rsid w:val="00B94B6C"/>
    <w:rsid w:val="00B95752"/>
    <w:rsid w:val="00B96C4E"/>
    <w:rsid w:val="00BA0482"/>
    <w:rsid w:val="00BA11B0"/>
    <w:rsid w:val="00BA324D"/>
    <w:rsid w:val="00BA5A65"/>
    <w:rsid w:val="00BB01B4"/>
    <w:rsid w:val="00BB0BDD"/>
    <w:rsid w:val="00BB1184"/>
    <w:rsid w:val="00BB2F4E"/>
    <w:rsid w:val="00BB56F4"/>
    <w:rsid w:val="00BC409C"/>
    <w:rsid w:val="00BC5138"/>
    <w:rsid w:val="00BC5B0C"/>
    <w:rsid w:val="00BD18A2"/>
    <w:rsid w:val="00BD4C93"/>
    <w:rsid w:val="00BD512F"/>
    <w:rsid w:val="00BD7CBF"/>
    <w:rsid w:val="00BE0B93"/>
    <w:rsid w:val="00BE1EA7"/>
    <w:rsid w:val="00BE311A"/>
    <w:rsid w:val="00BE35EA"/>
    <w:rsid w:val="00BE7188"/>
    <w:rsid w:val="00BF1900"/>
    <w:rsid w:val="00BF1FBF"/>
    <w:rsid w:val="00BF4304"/>
    <w:rsid w:val="00BF5033"/>
    <w:rsid w:val="00BF66B4"/>
    <w:rsid w:val="00BF756A"/>
    <w:rsid w:val="00C01507"/>
    <w:rsid w:val="00C04756"/>
    <w:rsid w:val="00C067AA"/>
    <w:rsid w:val="00C103FB"/>
    <w:rsid w:val="00C11969"/>
    <w:rsid w:val="00C1248B"/>
    <w:rsid w:val="00C15BE1"/>
    <w:rsid w:val="00C15DFE"/>
    <w:rsid w:val="00C2153D"/>
    <w:rsid w:val="00C22083"/>
    <w:rsid w:val="00C23999"/>
    <w:rsid w:val="00C26571"/>
    <w:rsid w:val="00C33853"/>
    <w:rsid w:val="00C35B78"/>
    <w:rsid w:val="00C36EB7"/>
    <w:rsid w:val="00C43C1A"/>
    <w:rsid w:val="00C45BFB"/>
    <w:rsid w:val="00C50312"/>
    <w:rsid w:val="00C51277"/>
    <w:rsid w:val="00C518C6"/>
    <w:rsid w:val="00C51BCB"/>
    <w:rsid w:val="00C56049"/>
    <w:rsid w:val="00C606C5"/>
    <w:rsid w:val="00C63CEE"/>
    <w:rsid w:val="00C754F0"/>
    <w:rsid w:val="00C77AB1"/>
    <w:rsid w:val="00C82D32"/>
    <w:rsid w:val="00C86CBB"/>
    <w:rsid w:val="00C91AF1"/>
    <w:rsid w:val="00C91ED3"/>
    <w:rsid w:val="00C922A4"/>
    <w:rsid w:val="00C93B41"/>
    <w:rsid w:val="00C95968"/>
    <w:rsid w:val="00C97795"/>
    <w:rsid w:val="00CA35F2"/>
    <w:rsid w:val="00CA3987"/>
    <w:rsid w:val="00CA5649"/>
    <w:rsid w:val="00CA6C84"/>
    <w:rsid w:val="00CB1E33"/>
    <w:rsid w:val="00CB25EB"/>
    <w:rsid w:val="00CB262A"/>
    <w:rsid w:val="00CB5A09"/>
    <w:rsid w:val="00CB5E5E"/>
    <w:rsid w:val="00CC742B"/>
    <w:rsid w:val="00CD279C"/>
    <w:rsid w:val="00CD2958"/>
    <w:rsid w:val="00CD32F0"/>
    <w:rsid w:val="00CD365F"/>
    <w:rsid w:val="00CD5CE2"/>
    <w:rsid w:val="00CD6A5D"/>
    <w:rsid w:val="00CE3B71"/>
    <w:rsid w:val="00CE4C37"/>
    <w:rsid w:val="00CE799E"/>
    <w:rsid w:val="00CE7AD6"/>
    <w:rsid w:val="00CF17F1"/>
    <w:rsid w:val="00CF39D2"/>
    <w:rsid w:val="00CF53E5"/>
    <w:rsid w:val="00CF74A4"/>
    <w:rsid w:val="00CF74FF"/>
    <w:rsid w:val="00D00209"/>
    <w:rsid w:val="00D00481"/>
    <w:rsid w:val="00D03310"/>
    <w:rsid w:val="00D105CF"/>
    <w:rsid w:val="00D11EBC"/>
    <w:rsid w:val="00D148F0"/>
    <w:rsid w:val="00D15343"/>
    <w:rsid w:val="00D1546F"/>
    <w:rsid w:val="00D200DC"/>
    <w:rsid w:val="00D224D4"/>
    <w:rsid w:val="00D243E7"/>
    <w:rsid w:val="00D24A00"/>
    <w:rsid w:val="00D26294"/>
    <w:rsid w:val="00D266F9"/>
    <w:rsid w:val="00D3162F"/>
    <w:rsid w:val="00D40397"/>
    <w:rsid w:val="00D406CC"/>
    <w:rsid w:val="00D413F0"/>
    <w:rsid w:val="00D44F65"/>
    <w:rsid w:val="00D46343"/>
    <w:rsid w:val="00D51F74"/>
    <w:rsid w:val="00D53FB1"/>
    <w:rsid w:val="00D63740"/>
    <w:rsid w:val="00D71592"/>
    <w:rsid w:val="00D719E5"/>
    <w:rsid w:val="00D77EE9"/>
    <w:rsid w:val="00D82880"/>
    <w:rsid w:val="00D852FC"/>
    <w:rsid w:val="00D87D62"/>
    <w:rsid w:val="00D903B5"/>
    <w:rsid w:val="00D95A77"/>
    <w:rsid w:val="00DA5073"/>
    <w:rsid w:val="00DA596D"/>
    <w:rsid w:val="00DA5F90"/>
    <w:rsid w:val="00DA65C3"/>
    <w:rsid w:val="00DA6A94"/>
    <w:rsid w:val="00DA71AC"/>
    <w:rsid w:val="00DB14DA"/>
    <w:rsid w:val="00DB1A97"/>
    <w:rsid w:val="00DB3905"/>
    <w:rsid w:val="00DC34E5"/>
    <w:rsid w:val="00DC40A8"/>
    <w:rsid w:val="00DD7CDE"/>
    <w:rsid w:val="00DE6614"/>
    <w:rsid w:val="00DF18B2"/>
    <w:rsid w:val="00DF1D6B"/>
    <w:rsid w:val="00E06D0D"/>
    <w:rsid w:val="00E07784"/>
    <w:rsid w:val="00E12C55"/>
    <w:rsid w:val="00E12E6A"/>
    <w:rsid w:val="00E174BA"/>
    <w:rsid w:val="00E22932"/>
    <w:rsid w:val="00E35B37"/>
    <w:rsid w:val="00E35D07"/>
    <w:rsid w:val="00E4034C"/>
    <w:rsid w:val="00E40568"/>
    <w:rsid w:val="00E40668"/>
    <w:rsid w:val="00E42B17"/>
    <w:rsid w:val="00E5216D"/>
    <w:rsid w:val="00E54A23"/>
    <w:rsid w:val="00E561D9"/>
    <w:rsid w:val="00E56500"/>
    <w:rsid w:val="00E62827"/>
    <w:rsid w:val="00E65992"/>
    <w:rsid w:val="00E65B44"/>
    <w:rsid w:val="00E702BE"/>
    <w:rsid w:val="00E7300F"/>
    <w:rsid w:val="00E7359E"/>
    <w:rsid w:val="00E74AD0"/>
    <w:rsid w:val="00E74D4C"/>
    <w:rsid w:val="00E7633C"/>
    <w:rsid w:val="00E81116"/>
    <w:rsid w:val="00E843EC"/>
    <w:rsid w:val="00E861FC"/>
    <w:rsid w:val="00E86343"/>
    <w:rsid w:val="00E9246C"/>
    <w:rsid w:val="00E933AE"/>
    <w:rsid w:val="00E97B53"/>
    <w:rsid w:val="00EA0B27"/>
    <w:rsid w:val="00EA0FA7"/>
    <w:rsid w:val="00EA3AF1"/>
    <w:rsid w:val="00EA508C"/>
    <w:rsid w:val="00EB3710"/>
    <w:rsid w:val="00EB4C36"/>
    <w:rsid w:val="00EB72A1"/>
    <w:rsid w:val="00EC6426"/>
    <w:rsid w:val="00EC650B"/>
    <w:rsid w:val="00ED180C"/>
    <w:rsid w:val="00ED245F"/>
    <w:rsid w:val="00ED2EC4"/>
    <w:rsid w:val="00ED5634"/>
    <w:rsid w:val="00ED75B6"/>
    <w:rsid w:val="00EE0C5D"/>
    <w:rsid w:val="00EF0E6C"/>
    <w:rsid w:val="00EF35D6"/>
    <w:rsid w:val="00EF6D81"/>
    <w:rsid w:val="00EF6FFF"/>
    <w:rsid w:val="00F01A13"/>
    <w:rsid w:val="00F0312B"/>
    <w:rsid w:val="00F07255"/>
    <w:rsid w:val="00F07B35"/>
    <w:rsid w:val="00F1380E"/>
    <w:rsid w:val="00F24BD0"/>
    <w:rsid w:val="00F30FA6"/>
    <w:rsid w:val="00F32A20"/>
    <w:rsid w:val="00F33142"/>
    <w:rsid w:val="00F346DD"/>
    <w:rsid w:val="00F44834"/>
    <w:rsid w:val="00F52DE5"/>
    <w:rsid w:val="00F572D5"/>
    <w:rsid w:val="00F57BB0"/>
    <w:rsid w:val="00F61EF3"/>
    <w:rsid w:val="00F62E05"/>
    <w:rsid w:val="00F6374B"/>
    <w:rsid w:val="00F64189"/>
    <w:rsid w:val="00F671E7"/>
    <w:rsid w:val="00F72E06"/>
    <w:rsid w:val="00F75A37"/>
    <w:rsid w:val="00F80CA0"/>
    <w:rsid w:val="00F8417B"/>
    <w:rsid w:val="00F939AD"/>
    <w:rsid w:val="00F954D1"/>
    <w:rsid w:val="00F97438"/>
    <w:rsid w:val="00FB1A27"/>
    <w:rsid w:val="00FB4771"/>
    <w:rsid w:val="00FC0038"/>
    <w:rsid w:val="00FC3BC4"/>
    <w:rsid w:val="00FD158F"/>
    <w:rsid w:val="00FD3D39"/>
    <w:rsid w:val="00FD6E03"/>
    <w:rsid w:val="00FE1C13"/>
    <w:rsid w:val="00FF0F30"/>
    <w:rsid w:val="00FF12AC"/>
    <w:rsid w:val="00FF3E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5.85pt,.7pt,5.85pt,.7pt"/>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uiPriority w:val="39"/>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semiHidden/>
    <w:rsid w:val="00D46343"/>
    <w:pPr>
      <w:tabs>
        <w:tab w:val="center" w:pos="4252"/>
        <w:tab w:val="right" w:pos="8504"/>
      </w:tabs>
      <w:snapToGrid w:val="0"/>
    </w:pPr>
    <w:rPr>
      <w:rFonts w:ascii="Century" w:hAnsi="Century"/>
      <w:szCs w:val="24"/>
    </w:rPr>
  </w:style>
  <w:style w:type="paragraph" w:styleId="ad">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e">
    <w:name w:val="Hyperlink"/>
    <w:uiPriority w:val="99"/>
    <w:rsid w:val="00D46343"/>
    <w:rPr>
      <w:strike w:val="0"/>
      <w:dstrike w:val="0"/>
      <w:color w:val="0000FF"/>
      <w:u w:val="none"/>
      <w:effect w:val="none"/>
    </w:rPr>
  </w:style>
  <w:style w:type="character" w:styleId="af">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0">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semiHidden/>
    <w:rsid w:val="00D46343"/>
    <w:rPr>
      <w:color w:val="800080"/>
      <w:u w:val="single"/>
    </w:rPr>
  </w:style>
  <w:style w:type="character" w:customStyle="1" w:styleId="af2">
    <w:name w:val="題名"/>
    <w:rsid w:val="00E9246C"/>
    <w:rPr>
      <w:rFonts w:eastAsia="HG丸ｺﾞｼｯｸM-PRO"/>
      <w:b/>
      <w:dstrike w:val="0"/>
      <w:sz w:val="32"/>
      <w:bdr w:val="none" w:sz="0" w:space="0" w:color="auto"/>
      <w:shd w:val="clear" w:color="auto" w:fill="auto"/>
      <w:vertAlign w:val="baseline"/>
    </w:rPr>
  </w:style>
  <w:style w:type="paragraph" w:customStyle="1" w:styleId="af3">
    <w:name w:val="文献"/>
    <w:next w:val="a5"/>
    <w:rsid w:val="00845EC7"/>
    <w:pPr>
      <w:ind w:left="525"/>
    </w:pPr>
    <w:rPr>
      <w:rFonts w:ascii="ＭＳ ゴシック" w:eastAsia="HG丸ｺﾞｼｯｸM-PRO" w:hAnsi="ＭＳ ゴシック"/>
      <w:b/>
      <w:kern w:val="2"/>
      <w:sz w:val="22"/>
      <w:szCs w:val="22"/>
    </w:rPr>
  </w:style>
  <w:style w:type="character" w:styleId="af4">
    <w:name w:val="Strong"/>
    <w:qFormat/>
    <w:rsid w:val="00E9246C"/>
    <w:rPr>
      <w:b/>
      <w:bCs/>
    </w:rPr>
  </w:style>
  <w:style w:type="paragraph" w:styleId="af5">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751460411">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4C633-3A94-4C8B-99FA-98F7F9302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9</Pages>
  <Words>411</Words>
  <Characters>2346</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徹底</vt:lpstr>
    </vt:vector>
  </TitlesOfParts>
  <LinksUpToDate>false</LinksUpToDate>
  <CharactersWithSpaces>2752</CharactersWithSpaces>
  <SharedDoc>false</SharedDoc>
  <HLinks>
    <vt:vector size="102" baseType="variant">
      <vt:variant>
        <vt:i4>1114169</vt:i4>
      </vt:variant>
      <vt:variant>
        <vt:i4>98</vt:i4>
      </vt:variant>
      <vt:variant>
        <vt:i4>0</vt:i4>
      </vt:variant>
      <vt:variant>
        <vt:i4>5</vt:i4>
      </vt:variant>
      <vt:variant>
        <vt:lpwstr/>
      </vt:variant>
      <vt:variant>
        <vt:lpwstr>_Toc319070477</vt:lpwstr>
      </vt:variant>
      <vt:variant>
        <vt:i4>1114169</vt:i4>
      </vt:variant>
      <vt:variant>
        <vt:i4>92</vt:i4>
      </vt:variant>
      <vt:variant>
        <vt:i4>0</vt:i4>
      </vt:variant>
      <vt:variant>
        <vt:i4>5</vt:i4>
      </vt:variant>
      <vt:variant>
        <vt:lpwstr/>
      </vt:variant>
      <vt:variant>
        <vt:lpwstr>_Toc319070476</vt:lpwstr>
      </vt:variant>
      <vt:variant>
        <vt:i4>1114169</vt:i4>
      </vt:variant>
      <vt:variant>
        <vt:i4>86</vt:i4>
      </vt:variant>
      <vt:variant>
        <vt:i4>0</vt:i4>
      </vt:variant>
      <vt:variant>
        <vt:i4>5</vt:i4>
      </vt:variant>
      <vt:variant>
        <vt:lpwstr/>
      </vt:variant>
      <vt:variant>
        <vt:lpwstr>_Toc319070475</vt:lpwstr>
      </vt:variant>
      <vt:variant>
        <vt:i4>1114169</vt:i4>
      </vt:variant>
      <vt:variant>
        <vt:i4>80</vt:i4>
      </vt:variant>
      <vt:variant>
        <vt:i4>0</vt:i4>
      </vt:variant>
      <vt:variant>
        <vt:i4>5</vt:i4>
      </vt:variant>
      <vt:variant>
        <vt:lpwstr/>
      </vt:variant>
      <vt:variant>
        <vt:lpwstr>_Toc319070474</vt:lpwstr>
      </vt:variant>
      <vt:variant>
        <vt:i4>1114169</vt:i4>
      </vt:variant>
      <vt:variant>
        <vt:i4>74</vt:i4>
      </vt:variant>
      <vt:variant>
        <vt:i4>0</vt:i4>
      </vt:variant>
      <vt:variant>
        <vt:i4>5</vt:i4>
      </vt:variant>
      <vt:variant>
        <vt:lpwstr/>
      </vt:variant>
      <vt:variant>
        <vt:lpwstr>_Toc319070473</vt:lpwstr>
      </vt:variant>
      <vt:variant>
        <vt:i4>1114169</vt:i4>
      </vt:variant>
      <vt:variant>
        <vt:i4>68</vt:i4>
      </vt:variant>
      <vt:variant>
        <vt:i4>0</vt:i4>
      </vt:variant>
      <vt:variant>
        <vt:i4>5</vt:i4>
      </vt:variant>
      <vt:variant>
        <vt:lpwstr/>
      </vt:variant>
      <vt:variant>
        <vt:lpwstr>_Toc319070472</vt:lpwstr>
      </vt:variant>
      <vt:variant>
        <vt:i4>1114169</vt:i4>
      </vt:variant>
      <vt:variant>
        <vt:i4>62</vt:i4>
      </vt:variant>
      <vt:variant>
        <vt:i4>0</vt:i4>
      </vt:variant>
      <vt:variant>
        <vt:i4>5</vt:i4>
      </vt:variant>
      <vt:variant>
        <vt:lpwstr/>
      </vt:variant>
      <vt:variant>
        <vt:lpwstr>_Toc319070471</vt:lpwstr>
      </vt:variant>
      <vt:variant>
        <vt:i4>1114169</vt:i4>
      </vt:variant>
      <vt:variant>
        <vt:i4>56</vt:i4>
      </vt:variant>
      <vt:variant>
        <vt:i4>0</vt:i4>
      </vt:variant>
      <vt:variant>
        <vt:i4>5</vt:i4>
      </vt:variant>
      <vt:variant>
        <vt:lpwstr/>
      </vt:variant>
      <vt:variant>
        <vt:lpwstr>_Toc319070470</vt:lpwstr>
      </vt:variant>
      <vt:variant>
        <vt:i4>1048633</vt:i4>
      </vt:variant>
      <vt:variant>
        <vt:i4>50</vt:i4>
      </vt:variant>
      <vt:variant>
        <vt:i4>0</vt:i4>
      </vt:variant>
      <vt:variant>
        <vt:i4>5</vt:i4>
      </vt:variant>
      <vt:variant>
        <vt:lpwstr/>
      </vt:variant>
      <vt:variant>
        <vt:lpwstr>_Toc319070465</vt:lpwstr>
      </vt:variant>
      <vt:variant>
        <vt:i4>1048633</vt:i4>
      </vt:variant>
      <vt:variant>
        <vt:i4>44</vt:i4>
      </vt:variant>
      <vt:variant>
        <vt:i4>0</vt:i4>
      </vt:variant>
      <vt:variant>
        <vt:i4>5</vt:i4>
      </vt:variant>
      <vt:variant>
        <vt:lpwstr/>
      </vt:variant>
      <vt:variant>
        <vt:lpwstr>_Toc319070464</vt:lpwstr>
      </vt:variant>
      <vt:variant>
        <vt:i4>1048633</vt:i4>
      </vt:variant>
      <vt:variant>
        <vt:i4>38</vt:i4>
      </vt:variant>
      <vt:variant>
        <vt:i4>0</vt:i4>
      </vt:variant>
      <vt:variant>
        <vt:i4>5</vt:i4>
      </vt:variant>
      <vt:variant>
        <vt:lpwstr/>
      </vt:variant>
      <vt:variant>
        <vt:lpwstr>_Toc319070463</vt:lpwstr>
      </vt:variant>
      <vt:variant>
        <vt:i4>1048633</vt:i4>
      </vt:variant>
      <vt:variant>
        <vt:i4>32</vt:i4>
      </vt:variant>
      <vt:variant>
        <vt:i4>0</vt:i4>
      </vt:variant>
      <vt:variant>
        <vt:i4>5</vt:i4>
      </vt:variant>
      <vt:variant>
        <vt:lpwstr/>
      </vt:variant>
      <vt:variant>
        <vt:lpwstr>_Toc319070462</vt:lpwstr>
      </vt:variant>
      <vt:variant>
        <vt:i4>1048633</vt:i4>
      </vt:variant>
      <vt:variant>
        <vt:i4>26</vt:i4>
      </vt:variant>
      <vt:variant>
        <vt:i4>0</vt:i4>
      </vt:variant>
      <vt:variant>
        <vt:i4>5</vt:i4>
      </vt:variant>
      <vt:variant>
        <vt:lpwstr/>
      </vt:variant>
      <vt:variant>
        <vt:lpwstr>_Toc319070461</vt:lpwstr>
      </vt:variant>
      <vt:variant>
        <vt:i4>1048633</vt:i4>
      </vt:variant>
      <vt:variant>
        <vt:i4>20</vt:i4>
      </vt:variant>
      <vt:variant>
        <vt:i4>0</vt:i4>
      </vt:variant>
      <vt:variant>
        <vt:i4>5</vt:i4>
      </vt:variant>
      <vt:variant>
        <vt:lpwstr/>
      </vt:variant>
      <vt:variant>
        <vt:lpwstr>_Toc319070460</vt:lpwstr>
      </vt:variant>
      <vt:variant>
        <vt:i4>1245241</vt:i4>
      </vt:variant>
      <vt:variant>
        <vt:i4>14</vt:i4>
      </vt:variant>
      <vt:variant>
        <vt:i4>0</vt:i4>
      </vt:variant>
      <vt:variant>
        <vt:i4>5</vt:i4>
      </vt:variant>
      <vt:variant>
        <vt:lpwstr/>
      </vt:variant>
      <vt:variant>
        <vt:lpwstr>_Toc319070459</vt:lpwstr>
      </vt:variant>
      <vt:variant>
        <vt:i4>1245241</vt:i4>
      </vt:variant>
      <vt:variant>
        <vt:i4>8</vt:i4>
      </vt:variant>
      <vt:variant>
        <vt:i4>0</vt:i4>
      </vt:variant>
      <vt:variant>
        <vt:i4>5</vt:i4>
      </vt:variant>
      <vt:variant>
        <vt:lpwstr/>
      </vt:variant>
      <vt:variant>
        <vt:lpwstr>_Toc319070458</vt:lpwstr>
      </vt:variant>
      <vt:variant>
        <vt:i4>1245241</vt:i4>
      </vt:variant>
      <vt:variant>
        <vt:i4>2</vt:i4>
      </vt:variant>
      <vt:variant>
        <vt:i4>0</vt:i4>
      </vt:variant>
      <vt:variant>
        <vt:i4>5</vt:i4>
      </vt:variant>
      <vt:variant>
        <vt:lpwstr/>
      </vt:variant>
      <vt:variant>
        <vt:lpwstr>_Toc319070457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dc:description/>
  <cp:lastModifiedBy/>
  <cp:revision>1</cp:revision>
  <cp:lastPrinted>2010-03-11T01:40:00Z</cp:lastPrinted>
  <dcterms:created xsi:type="dcterms:W3CDTF">2017-03-03T04:56:00Z</dcterms:created>
  <dcterms:modified xsi:type="dcterms:W3CDTF">2017-03-06T04:55:00Z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